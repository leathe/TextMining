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6554A" w:rsidRPr="008B5277" w:rsidRDefault="00F11B31" w:rsidP="00C6554A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>
        <w:rPr>
          <w:noProof/>
        </w:rPr>
        <mc:AlternateContent>
          <mc:Choice Requires="wpg">
            <w:drawing>
              <wp:inline distT="0" distB="0" distL="0" distR="0">
                <wp:extent cx="3657600" cy="3938270"/>
                <wp:effectExtent l="0" t="0" r="0" b="5080"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7600" cy="3938270"/>
                          <a:chOff x="0" y="0"/>
                          <a:chExt cx="3657600" cy="3938270"/>
                        </a:xfrm>
                      </wpg:grpSpPr>
                      <pic:pic xmlns:pic="http://schemas.openxmlformats.org/drawingml/2006/picture">
                        <pic:nvPicPr>
                          <pic:cNvPr id="22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0" cy="3456305"/>
                          </a:xfrm>
                          <a:prstGeom prst="rect">
                            <a:avLst/>
                          </a:prstGeom>
                          <a:noFill/>
                          <a:ln w="254000" cap="rnd">
                            <a:noFill/>
                          </a:ln>
                          <a:effectLst/>
                        </pic:spPr>
                      </pic:pic>
                      <wps:wsp>
                        <wps:cNvPr id="1" name="Text Box 1"/>
                        <wps:cNvSpPr txBox="1"/>
                        <wps:spPr>
                          <a:xfrm>
                            <a:off x="0" y="3456305"/>
                            <a:ext cx="3657600" cy="4819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BC7CA0" w:rsidRDefault="00BC7CA0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" o:spid="_x0000_s1026" style="width:4in;height:310.1pt;mso-position-horizontal-relative:char;mso-position-vertical-relative:line" coordsize="36576,393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36576;height:345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" strokeweight="20pt">
                  <v:stroke endcap="round"/>
                  <v:imagedata r:id="rId1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28" type="#_x0000_t202" style="position:absolute;top:34563;width:36576;height:4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" stroked="f">
                  <v:textbox style="mso-fit-shape-to-text:t">
                    <w:txbxContent>
                      <w:p w:rsidR="00BC7CA0" w:rsidRDefault="00BC7CA0"/>
                    </w:txbxContent>
                  </v:textbox>
                </v:shape>
                <w10:anchorlock/>
              </v:group>
            </w:pict>
          </mc:Fallback>
        </mc:AlternateContent>
      </w:r>
    </w:p>
    <w:bookmarkEnd w:id="0"/>
    <w:bookmarkEnd w:id="1"/>
    <w:bookmarkEnd w:id="2"/>
    <w:bookmarkEnd w:id="3"/>
    <w:bookmarkEnd w:id="4"/>
    <w:p w:rsidR="00C6554A" w:rsidRDefault="000C12E5" w:rsidP="00C6554A">
      <w:pPr>
        <w:pStyle w:val="Title"/>
      </w:pPr>
      <w:r>
        <w:t>Sentiment Analysis</w:t>
      </w:r>
    </w:p>
    <w:p w:rsidR="00C6554A" w:rsidRPr="00D5413C" w:rsidRDefault="000C12E5" w:rsidP="00C6554A">
      <w:pPr>
        <w:pStyle w:val="Subtitle"/>
      </w:pPr>
      <w:r>
        <w:t xml:space="preserve">Sentiment analysis </w:t>
      </w:r>
      <w:r w:rsidR="000B3E0A">
        <w:t>of movie reviews using</w:t>
      </w:r>
      <w:r>
        <w:t xml:space="preserve"> the nltk movie review corpus</w:t>
      </w:r>
      <w:r w:rsidR="000B3E0A">
        <w:t xml:space="preserve"> as training data</w:t>
      </w:r>
    </w:p>
    <w:p w:rsidR="00335E52" w:rsidRDefault="000C12E5" w:rsidP="00335E52">
      <w:pPr>
        <w:pStyle w:val="ContactInfo"/>
      </w:pPr>
      <w:r>
        <w:t>Kasper Rahikka, Leif Granfelt</w:t>
      </w:r>
      <w:r w:rsidR="00C6554A">
        <w:t xml:space="preserve"> | </w:t>
      </w:r>
      <w:r>
        <w:t xml:space="preserve">IA - 2 - </w:t>
      </w:r>
      <w:r w:rsidR="00341E2C">
        <w:t>013 Text</w:t>
      </w:r>
      <w:r>
        <w:t xml:space="preserve"> Mining</w:t>
      </w:r>
      <w:r w:rsidR="00C6554A">
        <w:t xml:space="preserve"> |</w:t>
      </w:r>
      <w:r w:rsidR="00C6554A" w:rsidRPr="00D5413C">
        <w:t xml:space="preserve"> </w:t>
      </w:r>
      <w:r>
        <w:t>15.03.2018</w:t>
      </w:r>
    </w:p>
    <w:p w:rsidR="00335E52" w:rsidRDefault="00335E52">
      <w:r>
        <w:br w:type="page"/>
      </w:r>
    </w:p>
    <w:sdt>
      <w:sdtPr>
        <w:id w:val="83041682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595959" w:themeColor="text1" w:themeTint="A6"/>
          <w:sz w:val="22"/>
          <w:szCs w:val="22"/>
        </w:rPr>
      </w:sdtEndPr>
      <w:sdtContent>
        <w:p w:rsidR="009A56DE" w:rsidRDefault="009A56DE">
          <w:pPr>
            <w:pStyle w:val="TOCHeading"/>
          </w:pPr>
          <w:r>
            <w:t>Contents</w:t>
          </w:r>
        </w:p>
        <w:p w:rsidR="008F1B15" w:rsidRDefault="009A56DE">
          <w:pPr>
            <w:pStyle w:val="TOC1"/>
            <w:tabs>
              <w:tab w:val="right" w:leader="dot" w:pos="8630"/>
            </w:tabs>
            <w:rPr>
              <w:rFonts w:eastAsiaTheme="minorEastAsia"/>
              <w:noProof/>
              <w:color w:val="auto"/>
              <w:lang w:val="fi-FI" w:eastAsia="fi-FI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8904758" w:history="1">
            <w:r w:rsidR="008F1B15" w:rsidRPr="00D97BC3">
              <w:rPr>
                <w:rStyle w:val="Hyperlink"/>
                <w:noProof/>
              </w:rPr>
              <w:t>The Problem</w:t>
            </w:r>
            <w:r w:rsidR="008F1B15">
              <w:rPr>
                <w:noProof/>
                <w:webHidden/>
              </w:rPr>
              <w:tab/>
            </w:r>
            <w:r w:rsidR="008F1B15">
              <w:rPr>
                <w:noProof/>
                <w:webHidden/>
              </w:rPr>
              <w:fldChar w:fldCharType="begin"/>
            </w:r>
            <w:r w:rsidR="008F1B15">
              <w:rPr>
                <w:noProof/>
                <w:webHidden/>
              </w:rPr>
              <w:instrText xml:space="preserve"> PAGEREF _Toc508904758 \h </w:instrText>
            </w:r>
            <w:r w:rsidR="008F1B15">
              <w:rPr>
                <w:noProof/>
                <w:webHidden/>
              </w:rPr>
            </w:r>
            <w:r w:rsidR="008F1B15">
              <w:rPr>
                <w:noProof/>
                <w:webHidden/>
              </w:rPr>
              <w:fldChar w:fldCharType="separate"/>
            </w:r>
            <w:r w:rsidR="008F1B15">
              <w:rPr>
                <w:noProof/>
                <w:webHidden/>
              </w:rPr>
              <w:t>2</w:t>
            </w:r>
            <w:r w:rsidR="008F1B15">
              <w:rPr>
                <w:noProof/>
                <w:webHidden/>
              </w:rPr>
              <w:fldChar w:fldCharType="end"/>
            </w:r>
          </w:hyperlink>
        </w:p>
        <w:p w:rsidR="008F1B15" w:rsidRDefault="008F1B15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color w:val="auto"/>
              <w:lang w:val="fi-FI" w:eastAsia="fi-FI"/>
            </w:rPr>
          </w:pPr>
          <w:hyperlink w:anchor="_Toc508904759" w:history="1">
            <w:r w:rsidRPr="00D97BC3">
              <w:rPr>
                <w:rStyle w:val="Hyperlink"/>
                <w:noProof/>
              </w:rPr>
              <w:t>Sentiment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_Toc508904759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1B15" w:rsidRDefault="008F1B15">
          <w:pPr>
            <w:pStyle w:val="TOC1"/>
            <w:tabs>
              <w:tab w:val="right" w:leader="dot" w:pos="8630"/>
            </w:tabs>
            <w:rPr>
              <w:rFonts w:eastAsiaTheme="minorEastAsia"/>
              <w:noProof/>
              <w:color w:val="auto"/>
              <w:lang w:val="fi-FI" w:eastAsia="fi-FI"/>
            </w:rPr>
          </w:pPr>
          <w:hyperlink w:anchor="_Toc508904760" w:history="1">
            <w:r w:rsidRPr="00D97BC3">
              <w:rPr>
                <w:rStyle w:val="Hyperlink"/>
                <w:noProof/>
              </w:rPr>
              <w:t>Approach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_Toc508904760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1B15" w:rsidRDefault="008F1B15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color w:val="auto"/>
              <w:lang w:val="fi-FI" w:eastAsia="fi-FI"/>
            </w:rPr>
          </w:pPr>
          <w:hyperlink w:anchor="_Toc508904761" w:history="1">
            <w:r w:rsidRPr="00D97BC3">
              <w:rPr>
                <w:rStyle w:val="Hyperlink"/>
                <w:noProof/>
              </w:rPr>
              <w:t>Training and Testing Data / Cross 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_Toc508904761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1B15" w:rsidRDefault="008F1B15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color w:val="auto"/>
              <w:lang w:val="fi-FI" w:eastAsia="fi-FI"/>
            </w:rPr>
          </w:pPr>
          <w:hyperlink w:anchor="_Toc508904762" w:history="1">
            <w:r w:rsidRPr="00D97BC3">
              <w:rPr>
                <w:rStyle w:val="Hyperlink"/>
                <w:noProof/>
              </w:rPr>
              <w:t>Different Learning Methods / Classifiers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_Toc508904762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1B15" w:rsidRDefault="008F1B15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color w:val="auto"/>
              <w:lang w:val="fi-FI" w:eastAsia="fi-FI"/>
            </w:rPr>
          </w:pPr>
          <w:hyperlink w:anchor="_Toc508904763" w:history="1">
            <w:r w:rsidRPr="00D97BC3">
              <w:rPr>
                <w:rStyle w:val="Hyperlink"/>
                <w:noProof/>
              </w:rPr>
              <w:t>Comparing Performance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_Toc508904763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1B15" w:rsidRDefault="008F1B15">
          <w:pPr>
            <w:pStyle w:val="TOC1"/>
            <w:tabs>
              <w:tab w:val="right" w:leader="dot" w:pos="8630"/>
            </w:tabs>
            <w:rPr>
              <w:rFonts w:eastAsiaTheme="minorEastAsia"/>
              <w:noProof/>
              <w:color w:val="auto"/>
              <w:lang w:val="fi-FI" w:eastAsia="fi-FI"/>
            </w:rPr>
          </w:pPr>
          <w:hyperlink w:anchor="_Toc508904764" w:history="1">
            <w:r w:rsidRPr="00D97BC3">
              <w:rPr>
                <w:rStyle w:val="Hyperlink"/>
                <w:noProof/>
              </w:rPr>
              <w:t>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_Toc508904764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1B15" w:rsidRDefault="008F1B15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color w:val="auto"/>
              <w:lang w:val="fi-FI" w:eastAsia="fi-FI"/>
            </w:rPr>
          </w:pPr>
          <w:hyperlink w:anchor="_Toc508904765" w:history="1">
            <w:r w:rsidRPr="00D97BC3">
              <w:rPr>
                <w:rStyle w:val="Hyperlink"/>
                <w:noProof/>
              </w:rPr>
              <w:t>Methodology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_Toc508904765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1B15" w:rsidRDefault="008F1B15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color w:val="auto"/>
              <w:lang w:val="fi-FI" w:eastAsia="fi-FI"/>
            </w:rPr>
          </w:pPr>
          <w:hyperlink w:anchor="_Toc508904766" w:history="1">
            <w:r w:rsidRPr="00D97BC3">
              <w:rPr>
                <w:rStyle w:val="Hyperlink"/>
                <w:noProof/>
              </w:rPr>
              <w:t>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_Toc508904766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6DE" w:rsidRDefault="009A56DE">
          <w:r>
            <w:rPr>
              <w:b/>
              <w:bCs/>
              <w:noProof/>
            </w:rPr>
            <w:fldChar w:fldCharType="end"/>
          </w:r>
        </w:p>
      </w:sdtContent>
    </w:sdt>
    <w:p w:rsidR="009362A2" w:rsidRDefault="009362A2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br w:type="page"/>
      </w:r>
    </w:p>
    <w:p w:rsidR="004A3875" w:rsidRDefault="004A3875">
      <w:pPr>
        <w:rPr>
          <w:rFonts w:ascii="Verdana" w:hAnsi="Verdana"/>
          <w:sz w:val="24"/>
          <w:szCs w:val="24"/>
        </w:rPr>
      </w:pPr>
    </w:p>
    <w:p w:rsidR="005A671C" w:rsidRDefault="005A671C" w:rsidP="000275D6">
      <w:pPr>
        <w:pStyle w:val="Heading1"/>
      </w:pPr>
      <w:bookmarkStart w:id="5" w:name="_Toc508904758"/>
      <w:r>
        <w:t>The Problem</w:t>
      </w:r>
      <w:bookmarkEnd w:id="5"/>
    </w:p>
    <w:p w:rsidR="00161695" w:rsidRPr="00A44720" w:rsidRDefault="00161695" w:rsidP="00161695">
      <w:pPr>
        <w:rPr>
          <w:sz w:val="24"/>
          <w:szCs w:val="24"/>
        </w:rPr>
      </w:pPr>
      <w:r w:rsidRPr="00A44720">
        <w:rPr>
          <w:sz w:val="24"/>
          <w:szCs w:val="24"/>
        </w:rPr>
        <w:t xml:space="preserve">By training different classifiers, how accurate </w:t>
      </w:r>
      <w:r w:rsidR="00F7077E">
        <w:rPr>
          <w:sz w:val="24"/>
          <w:szCs w:val="24"/>
        </w:rPr>
        <w:t>is</w:t>
      </w:r>
      <w:r w:rsidRPr="00A44720">
        <w:rPr>
          <w:sz w:val="24"/>
          <w:szCs w:val="24"/>
        </w:rPr>
        <w:t xml:space="preserve"> our sentiment analysis when we use NLTK’s movie reviews corpus</w:t>
      </w:r>
      <w:r w:rsidR="00466E23" w:rsidRPr="00A44720">
        <w:rPr>
          <w:sz w:val="24"/>
          <w:szCs w:val="24"/>
        </w:rPr>
        <w:t xml:space="preserve"> (Sentiment Polarity Dataset Version 2.0)</w:t>
      </w:r>
      <w:r w:rsidRPr="00A44720">
        <w:rPr>
          <w:sz w:val="24"/>
          <w:szCs w:val="24"/>
        </w:rPr>
        <w:t xml:space="preserve"> as a training set and test it against larger datasets of movie reviews, such as Stanford’s Large Movie Review Dataset.</w:t>
      </w:r>
    </w:p>
    <w:p w:rsidR="00B452E1" w:rsidRDefault="00D14822" w:rsidP="00D14822">
      <w:pPr>
        <w:pStyle w:val="Heading2"/>
      </w:pPr>
      <w:bookmarkStart w:id="6" w:name="_Toc508904759"/>
      <w:r>
        <w:t>Sentiment analysis</w:t>
      </w:r>
      <w:bookmarkEnd w:id="6"/>
    </w:p>
    <w:p w:rsidR="00D14822" w:rsidRDefault="00F4655C" w:rsidP="00D14822">
      <w:pPr>
        <w:rPr>
          <w:sz w:val="24"/>
          <w:szCs w:val="24"/>
        </w:rPr>
      </w:pPr>
      <w:r>
        <w:rPr>
          <w:sz w:val="24"/>
          <w:szCs w:val="24"/>
        </w:rPr>
        <w:t xml:space="preserve">We computationally </w:t>
      </w:r>
      <w:r w:rsidR="003B77D5">
        <w:rPr>
          <w:sz w:val="24"/>
          <w:szCs w:val="24"/>
        </w:rPr>
        <w:t>identified</w:t>
      </w:r>
      <w:r>
        <w:rPr>
          <w:sz w:val="24"/>
          <w:szCs w:val="24"/>
        </w:rPr>
        <w:t xml:space="preserve"> and categorize</w:t>
      </w:r>
      <w:r w:rsidR="003B77D5">
        <w:rPr>
          <w:sz w:val="24"/>
          <w:szCs w:val="24"/>
        </w:rPr>
        <w:t>d</w:t>
      </w:r>
      <w:r>
        <w:rPr>
          <w:sz w:val="24"/>
          <w:szCs w:val="24"/>
        </w:rPr>
        <w:t xml:space="preserve"> opinions expressed in the movie review corpus to determine whether the review was positive or negative towards the movie.</w:t>
      </w:r>
    </w:p>
    <w:p w:rsidR="00FC3725" w:rsidRPr="00FC3725" w:rsidRDefault="00C17F22" w:rsidP="00280F83">
      <w:pPr>
        <w:pStyle w:val="Heading1"/>
      </w:pPr>
      <w:bookmarkStart w:id="7" w:name="_Toc508904760"/>
      <w:r>
        <w:t>Approach</w:t>
      </w:r>
      <w:bookmarkEnd w:id="7"/>
    </w:p>
    <w:p w:rsidR="00C6554A" w:rsidRDefault="00651F83" w:rsidP="005C727E">
      <w:pPr>
        <w:pStyle w:val="Heading2"/>
      </w:pPr>
      <w:bookmarkStart w:id="8" w:name="_Toc508904761"/>
      <w:r>
        <w:t>Training and Testing Data</w:t>
      </w:r>
      <w:r w:rsidR="0068262E">
        <w:t xml:space="preserve"> / Cross Validation</w:t>
      </w:r>
      <w:bookmarkEnd w:id="8"/>
    </w:p>
    <w:p w:rsidR="00DE13C9" w:rsidRDefault="006C09CB" w:rsidP="00DE13C9">
      <w:pPr>
        <w:rPr>
          <w:sz w:val="24"/>
          <w:szCs w:val="24"/>
        </w:rPr>
      </w:pPr>
      <w:r>
        <w:rPr>
          <w:sz w:val="24"/>
          <w:szCs w:val="24"/>
        </w:rPr>
        <w:t xml:space="preserve">We </w:t>
      </w:r>
      <w:r w:rsidR="00DE13C9">
        <w:rPr>
          <w:sz w:val="24"/>
          <w:szCs w:val="24"/>
        </w:rPr>
        <w:t>trained the classifiers</w:t>
      </w:r>
      <w:r w:rsidR="00697076">
        <w:rPr>
          <w:sz w:val="24"/>
          <w:szCs w:val="24"/>
        </w:rPr>
        <w:t xml:space="preserve"> and</w:t>
      </w:r>
      <w:r w:rsidR="00DE13C9">
        <w:rPr>
          <w:sz w:val="24"/>
          <w:szCs w:val="24"/>
        </w:rPr>
        <w:t xml:space="preserve"> we ran an initial test against the movie review corpus (95% of dataset as the training set and 5% of the dataset as the test set) to see</w:t>
      </w:r>
      <w:r w:rsidR="00BB4DC1">
        <w:rPr>
          <w:sz w:val="24"/>
          <w:szCs w:val="24"/>
        </w:rPr>
        <w:t xml:space="preserve"> if there were any</w:t>
      </w:r>
      <w:r w:rsidR="00DE13C9">
        <w:rPr>
          <w:sz w:val="24"/>
          <w:szCs w:val="24"/>
        </w:rPr>
        <w:t xml:space="preserve"> classifiers we should purge from the test. In this initial run, we noticed the Support Vector Classifier (SVC) performed poorly in these conditions.</w:t>
      </w:r>
      <w:r w:rsidR="006D1537">
        <w:rPr>
          <w:sz w:val="24"/>
          <w:szCs w:val="24"/>
        </w:rPr>
        <w:t xml:space="preserve"> The classifier was </w:t>
      </w:r>
      <w:r w:rsidR="00040AAC">
        <w:rPr>
          <w:sz w:val="24"/>
          <w:szCs w:val="24"/>
        </w:rPr>
        <w:t>removed,</w:t>
      </w:r>
      <w:r w:rsidR="006D1537">
        <w:rPr>
          <w:sz w:val="24"/>
          <w:szCs w:val="24"/>
        </w:rPr>
        <w:t xml:space="preserve"> </w:t>
      </w:r>
      <w:r w:rsidR="00586E84">
        <w:rPr>
          <w:sz w:val="24"/>
          <w:szCs w:val="24"/>
        </w:rPr>
        <w:t>and we continued with the remaining classifiers.</w:t>
      </w:r>
    </w:p>
    <w:p w:rsidR="00DE13C9" w:rsidRDefault="00DE13C9" w:rsidP="00DE13C9">
      <w:pPr>
        <w:rPr>
          <w:sz w:val="24"/>
          <w:szCs w:val="24"/>
        </w:rPr>
      </w:pPr>
      <w:r>
        <w:rPr>
          <w:sz w:val="24"/>
          <w:szCs w:val="24"/>
        </w:rPr>
        <w:t>Once we had removed SVC from the list of classifiers we examined for any bias with the remaining classifiers.</w:t>
      </w:r>
    </w:p>
    <w:p w:rsidR="00DE13C9" w:rsidRDefault="00DE13C9" w:rsidP="00DE13C9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Train with both negative and positive data and run a test against only positive data.</w:t>
      </w:r>
      <w:r w:rsidR="00CA063D">
        <w:rPr>
          <w:sz w:val="24"/>
          <w:szCs w:val="24"/>
        </w:rPr>
        <w:t xml:space="preserve"> (</w:t>
      </w:r>
      <w:r w:rsidR="006B56C9">
        <w:rPr>
          <w:sz w:val="24"/>
          <w:szCs w:val="24"/>
        </w:rPr>
        <w:t xml:space="preserve">Training: </w:t>
      </w:r>
      <w:r w:rsidR="003F2C93">
        <w:rPr>
          <w:sz w:val="24"/>
          <w:szCs w:val="24"/>
        </w:rPr>
        <w:t>45% positive data, 50% negative data)</w:t>
      </w:r>
    </w:p>
    <w:p w:rsidR="00DE13C9" w:rsidRPr="00132A38" w:rsidRDefault="00DE13C9" w:rsidP="00DE13C9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Train with both negative and positive data and run a test against only negative data.</w:t>
      </w:r>
      <w:r w:rsidR="007721D4">
        <w:rPr>
          <w:sz w:val="24"/>
          <w:szCs w:val="24"/>
        </w:rPr>
        <w:t xml:space="preserve"> (</w:t>
      </w:r>
      <w:r w:rsidR="00B67D6E">
        <w:rPr>
          <w:sz w:val="24"/>
          <w:szCs w:val="24"/>
        </w:rPr>
        <w:t xml:space="preserve">Training: </w:t>
      </w:r>
      <w:r w:rsidR="007721D4">
        <w:rPr>
          <w:sz w:val="24"/>
          <w:szCs w:val="24"/>
        </w:rPr>
        <w:t>50% positive data, 45% negative data)</w:t>
      </w:r>
    </w:p>
    <w:p w:rsidR="00DE13C9" w:rsidRPr="00434494" w:rsidRDefault="00DE13C9" w:rsidP="00DE13C9">
      <w:pPr>
        <w:rPr>
          <w:sz w:val="24"/>
          <w:szCs w:val="24"/>
        </w:rPr>
      </w:pPr>
      <w:r>
        <w:rPr>
          <w:sz w:val="24"/>
          <w:szCs w:val="24"/>
        </w:rPr>
        <w:t>In this examination</w:t>
      </w:r>
      <w:r w:rsidR="00075614">
        <w:rPr>
          <w:sz w:val="24"/>
          <w:szCs w:val="24"/>
        </w:rPr>
        <w:t xml:space="preserve"> </w:t>
      </w:r>
      <w:r w:rsidR="00E559E2">
        <w:rPr>
          <w:sz w:val="24"/>
          <w:szCs w:val="24"/>
        </w:rPr>
        <w:t>all</w:t>
      </w:r>
      <w:r>
        <w:rPr>
          <w:sz w:val="24"/>
          <w:szCs w:val="24"/>
        </w:rPr>
        <w:t xml:space="preserve"> classifiers reported </w:t>
      </w:r>
      <w:r w:rsidR="00300C61">
        <w:rPr>
          <w:sz w:val="24"/>
          <w:szCs w:val="24"/>
        </w:rPr>
        <w:t>50% - 80%</w:t>
      </w:r>
      <w:r>
        <w:rPr>
          <w:sz w:val="24"/>
          <w:szCs w:val="24"/>
        </w:rPr>
        <w:t xml:space="preserve"> accuracy in both cases.</w:t>
      </w:r>
      <w:r w:rsidR="00990C66">
        <w:rPr>
          <w:sz w:val="24"/>
          <w:szCs w:val="24"/>
        </w:rPr>
        <w:t xml:space="preserve"> </w:t>
      </w:r>
    </w:p>
    <w:p w:rsidR="008E1A80" w:rsidRDefault="008E1A80">
      <w:pPr>
        <w:rPr>
          <w:rFonts w:asciiTheme="majorHAnsi" w:eastAsiaTheme="majorEastAsia" w:hAnsiTheme="majorHAnsi" w:cstheme="majorBidi"/>
          <w:caps/>
          <w:color w:val="007789" w:themeColor="accent1" w:themeShade="BF"/>
          <w:sz w:val="24"/>
        </w:rPr>
      </w:pPr>
      <w:r>
        <w:br w:type="page"/>
      </w:r>
    </w:p>
    <w:p w:rsidR="007B21DD" w:rsidRDefault="007C4591" w:rsidP="005C727E">
      <w:pPr>
        <w:pStyle w:val="Heading2"/>
      </w:pPr>
      <w:bookmarkStart w:id="9" w:name="_Toc508904762"/>
      <w:r>
        <w:lastRenderedPageBreak/>
        <w:t>Different Learning Methods</w:t>
      </w:r>
      <w:r w:rsidR="00FB6CF8">
        <w:t xml:space="preserve"> / Classifiers</w:t>
      </w:r>
      <w:bookmarkEnd w:id="9"/>
    </w:p>
    <w:p w:rsidR="00EC7156" w:rsidRPr="000D3BDD" w:rsidRDefault="009F1F2F" w:rsidP="00EC7156">
      <w:pPr>
        <w:rPr>
          <w:sz w:val="24"/>
          <w:szCs w:val="24"/>
        </w:rPr>
      </w:pPr>
      <w:r w:rsidRPr="000D3BDD">
        <w:rPr>
          <w:sz w:val="24"/>
          <w:szCs w:val="24"/>
        </w:rPr>
        <w:t>We used seven</w:t>
      </w:r>
      <w:r w:rsidR="00EB33CF" w:rsidRPr="000D3BDD">
        <w:rPr>
          <w:sz w:val="24"/>
          <w:szCs w:val="24"/>
        </w:rPr>
        <w:t xml:space="preserve"> </w:t>
      </w:r>
      <w:r w:rsidRPr="000D3BDD">
        <w:rPr>
          <w:sz w:val="24"/>
          <w:szCs w:val="24"/>
        </w:rPr>
        <w:t>classifiers</w:t>
      </w:r>
      <w:r w:rsidR="00014748" w:rsidRPr="000D3BDD">
        <w:rPr>
          <w:sz w:val="24"/>
          <w:szCs w:val="24"/>
        </w:rPr>
        <w:t>:</w:t>
      </w:r>
    </w:p>
    <w:p w:rsidR="00014748" w:rsidRPr="000D3BDD" w:rsidRDefault="00F84F62" w:rsidP="00F84F62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0D3BDD">
        <w:rPr>
          <w:sz w:val="24"/>
          <w:szCs w:val="24"/>
        </w:rPr>
        <w:t>Naïve Bayes</w:t>
      </w:r>
    </w:p>
    <w:p w:rsidR="00F84F62" w:rsidRPr="000D3BDD" w:rsidRDefault="00F84F62" w:rsidP="00F84F62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0D3BDD">
        <w:rPr>
          <w:sz w:val="24"/>
          <w:szCs w:val="24"/>
        </w:rPr>
        <w:t>Multinomial Naïve Bayes</w:t>
      </w:r>
    </w:p>
    <w:p w:rsidR="003D4AC6" w:rsidRPr="000D3BDD" w:rsidRDefault="00290617" w:rsidP="00F84F62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0D3BDD">
        <w:rPr>
          <w:sz w:val="24"/>
          <w:szCs w:val="24"/>
        </w:rPr>
        <w:t>Bernoulli Naïve Bayes</w:t>
      </w:r>
    </w:p>
    <w:p w:rsidR="00F84F62" w:rsidRPr="000D3BDD" w:rsidRDefault="00F84F62" w:rsidP="00F84F62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0D3BDD">
        <w:rPr>
          <w:sz w:val="24"/>
          <w:szCs w:val="24"/>
        </w:rPr>
        <w:t>Logistic Regression</w:t>
      </w:r>
    </w:p>
    <w:p w:rsidR="00AC3562" w:rsidRPr="000D3BDD" w:rsidRDefault="00C715BD" w:rsidP="00F84F62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0D3BDD">
        <w:rPr>
          <w:sz w:val="24"/>
          <w:szCs w:val="24"/>
        </w:rPr>
        <w:t>Stochastic Gradient Descent</w:t>
      </w:r>
    </w:p>
    <w:p w:rsidR="00C715BD" w:rsidRPr="000D3BDD" w:rsidRDefault="00BE35E5" w:rsidP="00F84F62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0D3BDD">
        <w:rPr>
          <w:sz w:val="24"/>
          <w:szCs w:val="24"/>
        </w:rPr>
        <w:t>Linear Support Vector Classifier</w:t>
      </w:r>
    </w:p>
    <w:p w:rsidR="00BE35E5" w:rsidRPr="000D3BDD" w:rsidRDefault="00BE35E5" w:rsidP="00F84F62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0D3BDD">
        <w:rPr>
          <w:sz w:val="24"/>
          <w:szCs w:val="24"/>
        </w:rPr>
        <w:t>Nu Support Vector Classifier</w:t>
      </w:r>
    </w:p>
    <w:p w:rsidR="005A3C7F" w:rsidRPr="00DC7B9D" w:rsidRDefault="009260BA" w:rsidP="005A3C7F">
      <w:pPr>
        <w:rPr>
          <w:sz w:val="24"/>
          <w:szCs w:val="24"/>
        </w:rPr>
      </w:pPr>
      <w:r w:rsidRPr="00DC7B9D">
        <w:rPr>
          <w:sz w:val="24"/>
          <w:szCs w:val="24"/>
        </w:rPr>
        <w:t>Lastly,</w:t>
      </w:r>
      <w:r w:rsidR="007016FC" w:rsidRPr="00DC7B9D">
        <w:rPr>
          <w:sz w:val="24"/>
          <w:szCs w:val="24"/>
        </w:rPr>
        <w:t xml:space="preserve"> we created our own classifier based on the above classifiers.</w:t>
      </w:r>
      <w:r w:rsidRPr="00DC7B9D">
        <w:rPr>
          <w:sz w:val="24"/>
          <w:szCs w:val="24"/>
        </w:rPr>
        <w:t xml:space="preserve"> This</w:t>
      </w:r>
      <w:r w:rsidR="00DC7B9D" w:rsidRPr="00DC7B9D">
        <w:rPr>
          <w:sz w:val="24"/>
          <w:szCs w:val="24"/>
        </w:rPr>
        <w:t xml:space="preserve"> classifier </w:t>
      </w:r>
      <w:r w:rsidR="00455089">
        <w:rPr>
          <w:sz w:val="24"/>
          <w:szCs w:val="24"/>
        </w:rPr>
        <w:t>takes the mode accuracy of all the classifiers and uses a confidence percentage to report an accuracy based on the previous classifications.</w:t>
      </w:r>
    </w:p>
    <w:p w:rsidR="007C4591" w:rsidRDefault="00BE5476" w:rsidP="005C727E">
      <w:pPr>
        <w:pStyle w:val="Heading2"/>
      </w:pPr>
      <w:bookmarkStart w:id="10" w:name="_Toc508904763"/>
      <w:r>
        <w:t>Comparing Performance</w:t>
      </w:r>
      <w:bookmarkEnd w:id="10"/>
    </w:p>
    <w:p w:rsidR="000E529A" w:rsidRDefault="00B04CFB" w:rsidP="000E529A">
      <w:pPr>
        <w:rPr>
          <w:sz w:val="24"/>
          <w:szCs w:val="24"/>
        </w:rPr>
      </w:pPr>
      <w:r>
        <w:rPr>
          <w:sz w:val="24"/>
          <w:szCs w:val="24"/>
        </w:rPr>
        <w:t>We originally started with eight classifiers and later removed SVC from the list, due to its poor performance.</w:t>
      </w:r>
      <w:r w:rsidR="00CE1F44">
        <w:rPr>
          <w:sz w:val="24"/>
          <w:szCs w:val="24"/>
        </w:rPr>
        <w:t xml:space="preserve"> We later added in our own classifier to return to eight classifiers total.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6"/>
        <w:gridCol w:w="2877"/>
        <w:gridCol w:w="2877"/>
      </w:tblGrid>
      <w:tr w:rsidR="004370F9" w:rsidTr="004370F9">
        <w:tc>
          <w:tcPr>
            <w:tcW w:w="2876" w:type="dxa"/>
          </w:tcPr>
          <w:p w:rsidR="004370F9" w:rsidRPr="00344978" w:rsidRDefault="00B01040" w:rsidP="000E529A">
            <w:pPr>
              <w:rPr>
                <w:rFonts w:ascii="Verdana" w:hAnsi="Verdana"/>
                <w:b/>
              </w:rPr>
            </w:pPr>
            <w:r w:rsidRPr="00344978">
              <w:rPr>
                <w:rFonts w:ascii="Verdana" w:hAnsi="Verdana"/>
                <w:b/>
              </w:rPr>
              <w:t>Classifier</w:t>
            </w:r>
          </w:p>
        </w:tc>
        <w:tc>
          <w:tcPr>
            <w:tcW w:w="2877" w:type="dxa"/>
          </w:tcPr>
          <w:p w:rsidR="004370F9" w:rsidRPr="002D0EE3" w:rsidRDefault="00DC0675" w:rsidP="000E529A">
            <w:pPr>
              <w:rPr>
                <w:rFonts w:ascii="Verdana" w:hAnsi="Verdana"/>
                <w:lang w:val="fi-FI"/>
              </w:rPr>
            </w:pPr>
            <w:r w:rsidRPr="00344978">
              <w:rPr>
                <w:rFonts w:ascii="Verdana" w:hAnsi="Verdana"/>
                <w:b/>
              </w:rPr>
              <w:t>Accuracy</w:t>
            </w:r>
            <w:r w:rsidR="00D53D04" w:rsidRPr="00344978">
              <w:rPr>
                <w:rFonts w:ascii="Verdana" w:hAnsi="Verdana"/>
                <w:b/>
              </w:rPr>
              <w:t>% SLMRD</w:t>
            </w:r>
            <w:r w:rsidR="00484349" w:rsidRPr="002D0EE3">
              <w:rPr>
                <w:rFonts w:ascii="Verdana" w:hAnsi="Verdana"/>
              </w:rPr>
              <w:t>¹</w:t>
            </w:r>
          </w:p>
        </w:tc>
        <w:tc>
          <w:tcPr>
            <w:tcW w:w="2877" w:type="dxa"/>
          </w:tcPr>
          <w:p w:rsidR="004370F9" w:rsidRPr="002D0EE3" w:rsidRDefault="00120293" w:rsidP="000E529A">
            <w:pPr>
              <w:rPr>
                <w:rFonts w:ascii="Verdana" w:hAnsi="Verdana"/>
              </w:rPr>
            </w:pPr>
            <w:r w:rsidRPr="00344978">
              <w:rPr>
                <w:rFonts w:ascii="Verdana" w:hAnsi="Verdana"/>
                <w:b/>
              </w:rPr>
              <w:t xml:space="preserve">Accuracy% </w:t>
            </w:r>
            <w:r w:rsidR="00087F04" w:rsidRPr="00344978">
              <w:rPr>
                <w:rFonts w:ascii="Verdana" w:hAnsi="Verdana"/>
                <w:b/>
              </w:rPr>
              <w:t>SPD</w:t>
            </w:r>
            <w:r w:rsidR="00484349" w:rsidRPr="002D0EE3">
              <w:rPr>
                <w:rFonts w:ascii="Verdana" w:hAnsi="Verdana"/>
              </w:rPr>
              <w:t>²</w:t>
            </w:r>
          </w:p>
        </w:tc>
      </w:tr>
      <w:tr w:rsidR="004370F9" w:rsidTr="004370F9">
        <w:tc>
          <w:tcPr>
            <w:tcW w:w="2876" w:type="dxa"/>
          </w:tcPr>
          <w:p w:rsidR="004370F9" w:rsidRPr="002D0EE3" w:rsidRDefault="000967A5" w:rsidP="000E529A">
            <w:pPr>
              <w:rPr>
                <w:rFonts w:ascii="Verdana" w:hAnsi="Verdana"/>
              </w:rPr>
            </w:pPr>
            <w:r w:rsidRPr="002D0EE3">
              <w:rPr>
                <w:rFonts w:ascii="Verdana" w:hAnsi="Verdana"/>
              </w:rPr>
              <w:t>Naïve Bayes</w:t>
            </w:r>
          </w:p>
        </w:tc>
        <w:tc>
          <w:tcPr>
            <w:tcW w:w="2877" w:type="dxa"/>
          </w:tcPr>
          <w:p w:rsidR="004370F9" w:rsidRPr="002D0EE3" w:rsidRDefault="001B28C9" w:rsidP="000E529A">
            <w:pPr>
              <w:rPr>
                <w:rFonts w:ascii="Verdana" w:hAnsi="Verdana"/>
              </w:rPr>
            </w:pPr>
            <w:r w:rsidRPr="002D0EE3">
              <w:rPr>
                <w:rFonts w:ascii="Verdana" w:hAnsi="Verdana"/>
              </w:rPr>
              <w:t>54.604</w:t>
            </w:r>
          </w:p>
        </w:tc>
        <w:tc>
          <w:tcPr>
            <w:tcW w:w="2877" w:type="dxa"/>
          </w:tcPr>
          <w:p w:rsidR="004370F9" w:rsidRPr="002D0EE3" w:rsidRDefault="00B63454" w:rsidP="000E529A">
            <w:pPr>
              <w:rPr>
                <w:rFonts w:ascii="Verdana" w:hAnsi="Verdana"/>
              </w:rPr>
            </w:pPr>
            <w:r w:rsidRPr="002D0EE3">
              <w:rPr>
                <w:rFonts w:ascii="Verdana" w:hAnsi="Verdana"/>
              </w:rPr>
              <w:t>80.000</w:t>
            </w:r>
          </w:p>
        </w:tc>
      </w:tr>
      <w:tr w:rsidR="004370F9" w:rsidTr="004370F9">
        <w:tc>
          <w:tcPr>
            <w:tcW w:w="2876" w:type="dxa"/>
          </w:tcPr>
          <w:p w:rsidR="004370F9" w:rsidRPr="002D0EE3" w:rsidRDefault="00380374" w:rsidP="000E529A">
            <w:pPr>
              <w:rPr>
                <w:rFonts w:ascii="Verdana" w:hAnsi="Verdana"/>
              </w:rPr>
            </w:pPr>
            <w:r w:rsidRPr="002D0EE3">
              <w:rPr>
                <w:rFonts w:ascii="Verdana" w:hAnsi="Verdana"/>
              </w:rPr>
              <w:t>Multinomial NB</w:t>
            </w:r>
          </w:p>
        </w:tc>
        <w:tc>
          <w:tcPr>
            <w:tcW w:w="2877" w:type="dxa"/>
          </w:tcPr>
          <w:p w:rsidR="004370F9" w:rsidRPr="002D0EE3" w:rsidRDefault="00F35BBD" w:rsidP="000E529A">
            <w:pPr>
              <w:rPr>
                <w:rFonts w:ascii="Verdana" w:hAnsi="Verdana"/>
              </w:rPr>
            </w:pPr>
            <w:r w:rsidRPr="002D0EE3">
              <w:rPr>
                <w:rFonts w:ascii="Verdana" w:hAnsi="Verdana"/>
              </w:rPr>
              <w:t>78.604</w:t>
            </w:r>
          </w:p>
        </w:tc>
        <w:tc>
          <w:tcPr>
            <w:tcW w:w="2877" w:type="dxa"/>
          </w:tcPr>
          <w:p w:rsidR="004370F9" w:rsidRPr="002D0EE3" w:rsidRDefault="00B63454" w:rsidP="000E529A">
            <w:pPr>
              <w:rPr>
                <w:rFonts w:ascii="Verdana" w:hAnsi="Verdana"/>
              </w:rPr>
            </w:pPr>
            <w:r w:rsidRPr="002D0EE3">
              <w:rPr>
                <w:rFonts w:ascii="Verdana" w:hAnsi="Verdana"/>
              </w:rPr>
              <w:t>82.000</w:t>
            </w:r>
          </w:p>
        </w:tc>
      </w:tr>
      <w:tr w:rsidR="004370F9" w:rsidTr="004370F9">
        <w:tc>
          <w:tcPr>
            <w:tcW w:w="2876" w:type="dxa"/>
          </w:tcPr>
          <w:p w:rsidR="004370F9" w:rsidRPr="002D0EE3" w:rsidRDefault="009D2E1C" w:rsidP="000E529A">
            <w:pPr>
              <w:rPr>
                <w:rFonts w:ascii="Verdana" w:hAnsi="Verdana"/>
              </w:rPr>
            </w:pPr>
            <w:r w:rsidRPr="002D0EE3">
              <w:rPr>
                <w:rFonts w:ascii="Verdana" w:hAnsi="Verdana"/>
              </w:rPr>
              <w:t>Bernoulli NB</w:t>
            </w:r>
          </w:p>
        </w:tc>
        <w:tc>
          <w:tcPr>
            <w:tcW w:w="2877" w:type="dxa"/>
          </w:tcPr>
          <w:p w:rsidR="004370F9" w:rsidRPr="002D0EE3" w:rsidRDefault="00F35BBD" w:rsidP="000E529A">
            <w:pPr>
              <w:rPr>
                <w:rFonts w:ascii="Verdana" w:hAnsi="Verdana"/>
              </w:rPr>
            </w:pPr>
            <w:r w:rsidRPr="002D0EE3">
              <w:rPr>
                <w:rFonts w:ascii="Verdana" w:hAnsi="Verdana"/>
              </w:rPr>
              <w:t>56.088</w:t>
            </w:r>
          </w:p>
        </w:tc>
        <w:tc>
          <w:tcPr>
            <w:tcW w:w="2877" w:type="dxa"/>
          </w:tcPr>
          <w:p w:rsidR="004370F9" w:rsidRPr="002D0EE3" w:rsidRDefault="00B622C4" w:rsidP="000E529A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80.000</w:t>
            </w:r>
          </w:p>
        </w:tc>
      </w:tr>
      <w:tr w:rsidR="004370F9" w:rsidTr="004370F9">
        <w:tc>
          <w:tcPr>
            <w:tcW w:w="2876" w:type="dxa"/>
          </w:tcPr>
          <w:p w:rsidR="004370F9" w:rsidRPr="002D0EE3" w:rsidRDefault="00505593" w:rsidP="000E529A">
            <w:pPr>
              <w:rPr>
                <w:rFonts w:ascii="Verdana" w:hAnsi="Verdana"/>
              </w:rPr>
            </w:pPr>
            <w:r w:rsidRPr="002D0EE3">
              <w:rPr>
                <w:rFonts w:ascii="Verdana" w:hAnsi="Verdana"/>
              </w:rPr>
              <w:t>Logistic Regression</w:t>
            </w:r>
          </w:p>
        </w:tc>
        <w:tc>
          <w:tcPr>
            <w:tcW w:w="2877" w:type="dxa"/>
          </w:tcPr>
          <w:p w:rsidR="004370F9" w:rsidRPr="002D0EE3" w:rsidRDefault="00F35BBD" w:rsidP="000E529A">
            <w:pPr>
              <w:rPr>
                <w:rFonts w:ascii="Verdana" w:hAnsi="Verdana"/>
              </w:rPr>
            </w:pPr>
            <w:r w:rsidRPr="002D0EE3">
              <w:rPr>
                <w:rFonts w:ascii="Verdana" w:hAnsi="Verdana"/>
              </w:rPr>
              <w:t>75.144</w:t>
            </w:r>
          </w:p>
        </w:tc>
        <w:tc>
          <w:tcPr>
            <w:tcW w:w="2877" w:type="dxa"/>
          </w:tcPr>
          <w:p w:rsidR="004370F9" w:rsidRPr="002D0EE3" w:rsidRDefault="00E30D14" w:rsidP="000E529A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85.000</w:t>
            </w:r>
          </w:p>
        </w:tc>
      </w:tr>
      <w:tr w:rsidR="004370F9" w:rsidTr="004370F9">
        <w:tc>
          <w:tcPr>
            <w:tcW w:w="2876" w:type="dxa"/>
          </w:tcPr>
          <w:p w:rsidR="004370F9" w:rsidRPr="002D0EE3" w:rsidRDefault="00F70AAA" w:rsidP="000E529A">
            <w:pPr>
              <w:rPr>
                <w:rFonts w:ascii="Verdana" w:hAnsi="Verdana"/>
              </w:rPr>
            </w:pPr>
            <w:r w:rsidRPr="002D0EE3">
              <w:rPr>
                <w:rFonts w:ascii="Verdana" w:hAnsi="Verdana"/>
              </w:rPr>
              <w:t>Stochastic GD</w:t>
            </w:r>
          </w:p>
        </w:tc>
        <w:tc>
          <w:tcPr>
            <w:tcW w:w="2877" w:type="dxa"/>
          </w:tcPr>
          <w:p w:rsidR="004370F9" w:rsidRPr="002D0EE3" w:rsidRDefault="00F35BBD" w:rsidP="000E529A">
            <w:pPr>
              <w:rPr>
                <w:rFonts w:ascii="Verdana" w:hAnsi="Verdana"/>
              </w:rPr>
            </w:pPr>
            <w:r w:rsidRPr="002D0EE3">
              <w:rPr>
                <w:rFonts w:ascii="Verdana" w:hAnsi="Verdana"/>
              </w:rPr>
              <w:t>74.644</w:t>
            </w:r>
          </w:p>
        </w:tc>
        <w:tc>
          <w:tcPr>
            <w:tcW w:w="2877" w:type="dxa"/>
          </w:tcPr>
          <w:p w:rsidR="004370F9" w:rsidRPr="002D0EE3" w:rsidRDefault="0028052A" w:rsidP="000E529A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87.000</w:t>
            </w:r>
          </w:p>
        </w:tc>
      </w:tr>
      <w:tr w:rsidR="004370F9" w:rsidTr="004370F9">
        <w:tc>
          <w:tcPr>
            <w:tcW w:w="2876" w:type="dxa"/>
          </w:tcPr>
          <w:p w:rsidR="004370F9" w:rsidRPr="002D0EE3" w:rsidRDefault="007765A1" w:rsidP="000E529A">
            <w:pPr>
              <w:rPr>
                <w:rFonts w:ascii="Verdana" w:hAnsi="Verdana"/>
              </w:rPr>
            </w:pPr>
            <w:r w:rsidRPr="002D0EE3">
              <w:rPr>
                <w:rFonts w:ascii="Verdana" w:hAnsi="Verdana"/>
              </w:rPr>
              <w:t>Linear SVC</w:t>
            </w:r>
          </w:p>
        </w:tc>
        <w:tc>
          <w:tcPr>
            <w:tcW w:w="2877" w:type="dxa"/>
          </w:tcPr>
          <w:p w:rsidR="004370F9" w:rsidRPr="002D0EE3" w:rsidRDefault="00F35BBD" w:rsidP="000E529A">
            <w:pPr>
              <w:rPr>
                <w:rFonts w:ascii="Verdana" w:hAnsi="Verdana"/>
              </w:rPr>
            </w:pPr>
            <w:r w:rsidRPr="002D0EE3">
              <w:rPr>
                <w:rFonts w:ascii="Verdana" w:hAnsi="Verdana"/>
              </w:rPr>
              <w:t>73.680</w:t>
            </w:r>
          </w:p>
        </w:tc>
        <w:tc>
          <w:tcPr>
            <w:tcW w:w="2877" w:type="dxa"/>
          </w:tcPr>
          <w:p w:rsidR="004370F9" w:rsidRPr="002D0EE3" w:rsidRDefault="00BF46AF" w:rsidP="000E529A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84.000</w:t>
            </w:r>
          </w:p>
        </w:tc>
      </w:tr>
      <w:tr w:rsidR="004370F9" w:rsidTr="004370F9">
        <w:tc>
          <w:tcPr>
            <w:tcW w:w="2876" w:type="dxa"/>
          </w:tcPr>
          <w:p w:rsidR="004370F9" w:rsidRPr="002D0EE3" w:rsidRDefault="002D6210" w:rsidP="000E529A">
            <w:pPr>
              <w:rPr>
                <w:rFonts w:ascii="Verdana" w:hAnsi="Verdana"/>
              </w:rPr>
            </w:pPr>
            <w:r w:rsidRPr="002D0EE3">
              <w:rPr>
                <w:rFonts w:ascii="Verdana" w:hAnsi="Verdana"/>
              </w:rPr>
              <w:t>Nu</w:t>
            </w:r>
            <w:r w:rsidR="00E41041" w:rsidRPr="002D0EE3">
              <w:rPr>
                <w:rFonts w:ascii="Verdana" w:hAnsi="Verdana"/>
              </w:rPr>
              <w:t xml:space="preserve"> </w:t>
            </w:r>
            <w:r w:rsidRPr="002D0EE3">
              <w:rPr>
                <w:rFonts w:ascii="Verdana" w:hAnsi="Verdana"/>
              </w:rPr>
              <w:t>SVC</w:t>
            </w:r>
          </w:p>
        </w:tc>
        <w:tc>
          <w:tcPr>
            <w:tcW w:w="2877" w:type="dxa"/>
          </w:tcPr>
          <w:p w:rsidR="004370F9" w:rsidRPr="002D0EE3" w:rsidRDefault="0051082A" w:rsidP="000E529A">
            <w:pPr>
              <w:rPr>
                <w:rFonts w:ascii="Verdana" w:hAnsi="Verdana"/>
              </w:rPr>
            </w:pPr>
            <w:r w:rsidRPr="002D0EE3">
              <w:rPr>
                <w:rFonts w:ascii="Verdana" w:hAnsi="Verdana"/>
              </w:rPr>
              <w:t>76.844</w:t>
            </w:r>
          </w:p>
        </w:tc>
        <w:tc>
          <w:tcPr>
            <w:tcW w:w="2877" w:type="dxa"/>
          </w:tcPr>
          <w:p w:rsidR="004370F9" w:rsidRPr="002D0EE3" w:rsidRDefault="00100FC3" w:rsidP="000E529A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85.000</w:t>
            </w:r>
          </w:p>
        </w:tc>
      </w:tr>
      <w:tr w:rsidR="00F35BBD" w:rsidTr="004370F9">
        <w:tc>
          <w:tcPr>
            <w:tcW w:w="2876" w:type="dxa"/>
          </w:tcPr>
          <w:p w:rsidR="00F35BBD" w:rsidRPr="002D0EE3" w:rsidRDefault="00F35BBD" w:rsidP="000E529A">
            <w:pPr>
              <w:rPr>
                <w:rFonts w:ascii="Verdana" w:hAnsi="Verdana"/>
              </w:rPr>
            </w:pPr>
            <w:r w:rsidRPr="002D0EE3">
              <w:rPr>
                <w:rFonts w:ascii="Verdana" w:hAnsi="Verdana"/>
              </w:rPr>
              <w:t>Combined Classifier</w:t>
            </w:r>
          </w:p>
        </w:tc>
        <w:tc>
          <w:tcPr>
            <w:tcW w:w="2877" w:type="dxa"/>
          </w:tcPr>
          <w:p w:rsidR="00F35BBD" w:rsidRPr="002D0EE3" w:rsidRDefault="000F4FC7" w:rsidP="000E529A">
            <w:pPr>
              <w:rPr>
                <w:rFonts w:ascii="Verdana" w:hAnsi="Verdana"/>
              </w:rPr>
            </w:pPr>
            <w:r w:rsidRPr="002D0EE3">
              <w:rPr>
                <w:rFonts w:ascii="Verdana" w:hAnsi="Verdana"/>
              </w:rPr>
              <w:t>77</w:t>
            </w:r>
            <w:r w:rsidR="00C83BF9" w:rsidRPr="002D0EE3">
              <w:rPr>
                <w:rFonts w:ascii="Verdana" w:hAnsi="Verdana"/>
              </w:rPr>
              <w:t>.120</w:t>
            </w:r>
          </w:p>
        </w:tc>
        <w:tc>
          <w:tcPr>
            <w:tcW w:w="2877" w:type="dxa"/>
          </w:tcPr>
          <w:p w:rsidR="00F35BBD" w:rsidRPr="002D0EE3" w:rsidRDefault="002C644F" w:rsidP="000E529A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88.000</w:t>
            </w:r>
          </w:p>
        </w:tc>
      </w:tr>
    </w:tbl>
    <w:p w:rsidR="00DC3E72" w:rsidRDefault="00484349" w:rsidP="000E529A">
      <w:pPr>
        <w:rPr>
          <w:sz w:val="20"/>
          <w:szCs w:val="20"/>
        </w:rPr>
      </w:pPr>
      <w:r>
        <w:rPr>
          <w:sz w:val="20"/>
          <w:szCs w:val="20"/>
        </w:rPr>
        <w:t>¹</w:t>
      </w:r>
      <w:r w:rsidR="00B970A5">
        <w:rPr>
          <w:sz w:val="20"/>
          <w:szCs w:val="20"/>
        </w:rPr>
        <w:t xml:space="preserve">SLMRD = </w:t>
      </w:r>
      <w:r w:rsidR="00B64660">
        <w:rPr>
          <w:sz w:val="20"/>
          <w:szCs w:val="20"/>
        </w:rPr>
        <w:t>Stanford Large Movie Review Dataset</w:t>
      </w:r>
    </w:p>
    <w:p w:rsidR="00DF29F4" w:rsidRDefault="00484349" w:rsidP="000E529A">
      <w:pPr>
        <w:rPr>
          <w:sz w:val="20"/>
          <w:szCs w:val="20"/>
        </w:rPr>
      </w:pPr>
      <w:r>
        <w:rPr>
          <w:sz w:val="20"/>
          <w:szCs w:val="20"/>
        </w:rPr>
        <w:t>²</w:t>
      </w:r>
      <w:r w:rsidR="004B1D17">
        <w:rPr>
          <w:sz w:val="20"/>
          <w:szCs w:val="20"/>
        </w:rPr>
        <w:t>SPD</w:t>
      </w:r>
      <w:r w:rsidR="00647DCA">
        <w:rPr>
          <w:sz w:val="20"/>
          <w:szCs w:val="20"/>
        </w:rPr>
        <w:t xml:space="preserve"> = </w:t>
      </w:r>
      <w:r w:rsidR="000C264C">
        <w:rPr>
          <w:sz w:val="20"/>
          <w:szCs w:val="20"/>
        </w:rPr>
        <w:t xml:space="preserve">Sentiment Polarity Dataset </w:t>
      </w:r>
      <w:r w:rsidR="003A1BC6">
        <w:rPr>
          <w:sz w:val="20"/>
          <w:szCs w:val="20"/>
        </w:rPr>
        <w:t>(</w:t>
      </w:r>
      <w:r w:rsidR="00FF4F2D">
        <w:rPr>
          <w:sz w:val="20"/>
          <w:szCs w:val="20"/>
        </w:rPr>
        <w:t>Using 95% training, 5% testing</w:t>
      </w:r>
      <w:r w:rsidR="0082780D">
        <w:rPr>
          <w:sz w:val="20"/>
          <w:szCs w:val="20"/>
        </w:rPr>
        <w:t>, randomized training/test</w:t>
      </w:r>
      <w:r w:rsidR="00742899">
        <w:rPr>
          <w:sz w:val="20"/>
          <w:szCs w:val="20"/>
        </w:rPr>
        <w:t xml:space="preserve"> data</w:t>
      </w:r>
      <w:r w:rsidR="00990FAC">
        <w:rPr>
          <w:sz w:val="20"/>
          <w:szCs w:val="20"/>
        </w:rPr>
        <w:t>)</w:t>
      </w:r>
    </w:p>
    <w:p w:rsidR="004A0724" w:rsidRDefault="004A0724" w:rsidP="00BB1521">
      <w:pPr>
        <w:spacing w:line="360" w:lineRule="auto"/>
        <w:ind w:left="720" w:hanging="720"/>
        <w:jc w:val="both"/>
        <w:rPr>
          <w:sz w:val="24"/>
          <w:szCs w:val="24"/>
        </w:rPr>
      </w:pPr>
    </w:p>
    <w:p w:rsidR="00B55C6B" w:rsidRDefault="001B45D0" w:rsidP="000E529A">
      <w:pPr>
        <w:rPr>
          <w:sz w:val="24"/>
          <w:szCs w:val="24"/>
        </w:rPr>
      </w:pPr>
      <w:r>
        <w:rPr>
          <w:sz w:val="24"/>
          <w:szCs w:val="24"/>
        </w:rPr>
        <w:t xml:space="preserve">Using the combined classifier to classify random </w:t>
      </w:r>
      <w:r w:rsidR="00E20819">
        <w:rPr>
          <w:sz w:val="24"/>
          <w:szCs w:val="24"/>
        </w:rPr>
        <w:t xml:space="preserve">parts of the set </w:t>
      </w:r>
      <w:r>
        <w:rPr>
          <w:sz w:val="24"/>
          <w:szCs w:val="24"/>
        </w:rPr>
        <w:t>and get the confidence: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6"/>
        <w:gridCol w:w="2877"/>
        <w:gridCol w:w="2877"/>
      </w:tblGrid>
      <w:tr w:rsidR="00EA365A" w:rsidTr="001B45D0">
        <w:tc>
          <w:tcPr>
            <w:tcW w:w="2876" w:type="dxa"/>
          </w:tcPr>
          <w:p w:rsidR="00EA365A" w:rsidRPr="00884D40" w:rsidRDefault="00B52A68" w:rsidP="000E529A">
            <w:pPr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 xml:space="preserve">Testing set </w:t>
            </w:r>
            <w:r w:rsidR="004E4BD0">
              <w:rPr>
                <w:rFonts w:ascii="Verdana" w:hAnsi="Verdana"/>
                <w:sz w:val="24"/>
                <w:szCs w:val="24"/>
              </w:rPr>
              <w:t>part</w:t>
            </w:r>
          </w:p>
        </w:tc>
        <w:tc>
          <w:tcPr>
            <w:tcW w:w="2877" w:type="dxa"/>
          </w:tcPr>
          <w:p w:rsidR="00EA365A" w:rsidRPr="008977BD" w:rsidRDefault="00392250" w:rsidP="000E529A">
            <w:pPr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Classification</w:t>
            </w:r>
          </w:p>
        </w:tc>
        <w:tc>
          <w:tcPr>
            <w:tcW w:w="2877" w:type="dxa"/>
          </w:tcPr>
          <w:p w:rsidR="00EA365A" w:rsidRPr="008977BD" w:rsidRDefault="00392250" w:rsidP="000E529A">
            <w:pPr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Confidence</w:t>
            </w:r>
            <w:r w:rsidR="0047205D">
              <w:rPr>
                <w:rFonts w:ascii="Verdana" w:hAnsi="Verdana"/>
                <w:sz w:val="24"/>
                <w:szCs w:val="24"/>
              </w:rPr>
              <w:t xml:space="preserve"> %</w:t>
            </w:r>
          </w:p>
        </w:tc>
      </w:tr>
      <w:tr w:rsidR="001B45D0" w:rsidTr="001B45D0">
        <w:tc>
          <w:tcPr>
            <w:tcW w:w="2876" w:type="dxa"/>
          </w:tcPr>
          <w:p w:rsidR="001B45D0" w:rsidRPr="008977BD" w:rsidRDefault="00884D40" w:rsidP="000E529A">
            <w:pPr>
              <w:rPr>
                <w:rFonts w:ascii="Verdana" w:hAnsi="Verdana"/>
                <w:sz w:val="24"/>
                <w:szCs w:val="24"/>
              </w:rPr>
            </w:pPr>
            <w:r w:rsidRPr="00884D40">
              <w:rPr>
                <w:rFonts w:ascii="Verdana" w:hAnsi="Verdana"/>
                <w:sz w:val="24"/>
                <w:szCs w:val="24"/>
              </w:rPr>
              <w:t>testing_</w:t>
            </w:r>
            <w:r w:rsidR="003E2444" w:rsidRPr="00884D40">
              <w:rPr>
                <w:rFonts w:ascii="Verdana" w:hAnsi="Verdana"/>
                <w:sz w:val="24"/>
                <w:szCs w:val="24"/>
              </w:rPr>
              <w:t>set[</w:t>
            </w:r>
            <w:r w:rsidRPr="00884D40">
              <w:rPr>
                <w:rFonts w:ascii="Verdana" w:hAnsi="Verdana"/>
                <w:sz w:val="24"/>
                <w:szCs w:val="24"/>
              </w:rPr>
              <w:t>0]</w:t>
            </w:r>
            <w:r w:rsidR="003E2444">
              <w:rPr>
                <w:rFonts w:ascii="Verdana" w:hAnsi="Verdana"/>
                <w:sz w:val="24"/>
                <w:szCs w:val="24"/>
              </w:rPr>
              <w:t xml:space="preserve"> </w:t>
            </w:r>
            <w:r w:rsidRPr="00884D40">
              <w:rPr>
                <w:rFonts w:ascii="Verdana" w:hAnsi="Verdana"/>
                <w:sz w:val="24"/>
                <w:szCs w:val="24"/>
              </w:rPr>
              <w:t>[0]</w:t>
            </w:r>
          </w:p>
        </w:tc>
        <w:tc>
          <w:tcPr>
            <w:tcW w:w="2877" w:type="dxa"/>
          </w:tcPr>
          <w:p w:rsidR="001B45D0" w:rsidRPr="008977BD" w:rsidRDefault="0012167D" w:rsidP="000E529A">
            <w:pPr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pos</w:t>
            </w:r>
          </w:p>
        </w:tc>
        <w:tc>
          <w:tcPr>
            <w:tcW w:w="2877" w:type="dxa"/>
          </w:tcPr>
          <w:p w:rsidR="001B45D0" w:rsidRPr="008977BD" w:rsidRDefault="00392250" w:rsidP="000E529A">
            <w:pPr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57.142</w:t>
            </w:r>
          </w:p>
        </w:tc>
      </w:tr>
      <w:tr w:rsidR="001B45D0" w:rsidTr="001B45D0">
        <w:tc>
          <w:tcPr>
            <w:tcW w:w="2876" w:type="dxa"/>
          </w:tcPr>
          <w:p w:rsidR="001B45D0" w:rsidRPr="008977BD" w:rsidRDefault="00884D40" w:rsidP="000E529A">
            <w:pPr>
              <w:rPr>
                <w:rFonts w:ascii="Verdana" w:hAnsi="Verdana"/>
                <w:sz w:val="24"/>
                <w:szCs w:val="24"/>
              </w:rPr>
            </w:pPr>
            <w:r w:rsidRPr="00884D40">
              <w:rPr>
                <w:rFonts w:ascii="Verdana" w:hAnsi="Verdana"/>
                <w:sz w:val="24"/>
                <w:szCs w:val="24"/>
              </w:rPr>
              <w:t>testing_</w:t>
            </w:r>
            <w:r w:rsidR="003E2444" w:rsidRPr="00884D40">
              <w:rPr>
                <w:rFonts w:ascii="Verdana" w:hAnsi="Verdana"/>
                <w:sz w:val="24"/>
                <w:szCs w:val="24"/>
              </w:rPr>
              <w:t>set[</w:t>
            </w:r>
            <w:r w:rsidRPr="00884D40">
              <w:rPr>
                <w:rFonts w:ascii="Verdana" w:hAnsi="Verdana"/>
                <w:sz w:val="24"/>
                <w:szCs w:val="24"/>
              </w:rPr>
              <w:t>5]</w:t>
            </w:r>
            <w:r w:rsidR="003E2444">
              <w:rPr>
                <w:rFonts w:ascii="Verdana" w:hAnsi="Verdana"/>
                <w:sz w:val="24"/>
                <w:szCs w:val="24"/>
              </w:rPr>
              <w:t xml:space="preserve"> </w:t>
            </w:r>
            <w:r w:rsidRPr="00884D40">
              <w:rPr>
                <w:rFonts w:ascii="Verdana" w:hAnsi="Verdana"/>
                <w:sz w:val="24"/>
                <w:szCs w:val="24"/>
              </w:rPr>
              <w:t>[0]</w:t>
            </w:r>
          </w:p>
        </w:tc>
        <w:tc>
          <w:tcPr>
            <w:tcW w:w="2877" w:type="dxa"/>
          </w:tcPr>
          <w:p w:rsidR="001B45D0" w:rsidRPr="008977BD" w:rsidRDefault="0012167D" w:rsidP="000E529A">
            <w:pPr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pos</w:t>
            </w:r>
          </w:p>
        </w:tc>
        <w:tc>
          <w:tcPr>
            <w:tcW w:w="2877" w:type="dxa"/>
          </w:tcPr>
          <w:p w:rsidR="001B45D0" w:rsidRPr="008977BD" w:rsidRDefault="00392250" w:rsidP="000E529A">
            <w:pPr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85.714</w:t>
            </w:r>
          </w:p>
        </w:tc>
      </w:tr>
      <w:tr w:rsidR="001B45D0" w:rsidTr="001B45D0">
        <w:tc>
          <w:tcPr>
            <w:tcW w:w="2876" w:type="dxa"/>
          </w:tcPr>
          <w:p w:rsidR="001B45D0" w:rsidRPr="008977BD" w:rsidRDefault="00884D40" w:rsidP="000E529A">
            <w:pPr>
              <w:rPr>
                <w:rFonts w:ascii="Verdana" w:hAnsi="Verdana"/>
                <w:sz w:val="24"/>
                <w:szCs w:val="24"/>
              </w:rPr>
            </w:pPr>
            <w:r w:rsidRPr="00884D40">
              <w:rPr>
                <w:rFonts w:ascii="Verdana" w:hAnsi="Verdana"/>
                <w:sz w:val="24"/>
                <w:szCs w:val="24"/>
              </w:rPr>
              <w:t>testing_</w:t>
            </w:r>
            <w:r w:rsidR="003E2444" w:rsidRPr="00884D40">
              <w:rPr>
                <w:rFonts w:ascii="Verdana" w:hAnsi="Verdana"/>
                <w:sz w:val="24"/>
                <w:szCs w:val="24"/>
              </w:rPr>
              <w:t>set[17] [</w:t>
            </w:r>
            <w:r w:rsidRPr="00884D40">
              <w:rPr>
                <w:rFonts w:ascii="Verdana" w:hAnsi="Verdana"/>
                <w:sz w:val="24"/>
                <w:szCs w:val="24"/>
              </w:rPr>
              <w:t>0]</w:t>
            </w:r>
          </w:p>
        </w:tc>
        <w:tc>
          <w:tcPr>
            <w:tcW w:w="2877" w:type="dxa"/>
          </w:tcPr>
          <w:p w:rsidR="001B45D0" w:rsidRPr="008977BD" w:rsidRDefault="0012167D" w:rsidP="000E529A">
            <w:pPr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pos</w:t>
            </w:r>
          </w:p>
        </w:tc>
        <w:tc>
          <w:tcPr>
            <w:tcW w:w="2877" w:type="dxa"/>
          </w:tcPr>
          <w:p w:rsidR="001B45D0" w:rsidRPr="008977BD" w:rsidRDefault="00392250" w:rsidP="000E529A">
            <w:pPr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100</w:t>
            </w:r>
          </w:p>
        </w:tc>
      </w:tr>
      <w:tr w:rsidR="001B45D0" w:rsidTr="001B45D0">
        <w:tc>
          <w:tcPr>
            <w:tcW w:w="2876" w:type="dxa"/>
          </w:tcPr>
          <w:p w:rsidR="001B45D0" w:rsidRPr="008977BD" w:rsidRDefault="00884D40" w:rsidP="000E529A">
            <w:pPr>
              <w:rPr>
                <w:rFonts w:ascii="Verdana" w:hAnsi="Verdana"/>
                <w:sz w:val="24"/>
                <w:szCs w:val="24"/>
              </w:rPr>
            </w:pPr>
            <w:r w:rsidRPr="00884D40">
              <w:rPr>
                <w:rFonts w:ascii="Verdana" w:hAnsi="Verdana"/>
                <w:sz w:val="24"/>
                <w:szCs w:val="24"/>
              </w:rPr>
              <w:lastRenderedPageBreak/>
              <w:t>testing_</w:t>
            </w:r>
            <w:r w:rsidR="003E2444" w:rsidRPr="00884D40">
              <w:rPr>
                <w:rFonts w:ascii="Verdana" w:hAnsi="Verdana"/>
                <w:sz w:val="24"/>
                <w:szCs w:val="24"/>
              </w:rPr>
              <w:t>set[55] [</w:t>
            </w:r>
            <w:r w:rsidRPr="00884D40">
              <w:rPr>
                <w:rFonts w:ascii="Verdana" w:hAnsi="Verdana"/>
                <w:sz w:val="24"/>
                <w:szCs w:val="24"/>
              </w:rPr>
              <w:t>0]</w:t>
            </w:r>
          </w:p>
        </w:tc>
        <w:tc>
          <w:tcPr>
            <w:tcW w:w="2877" w:type="dxa"/>
          </w:tcPr>
          <w:p w:rsidR="001B45D0" w:rsidRPr="008977BD" w:rsidRDefault="0012167D" w:rsidP="000E529A">
            <w:pPr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pos</w:t>
            </w:r>
          </w:p>
        </w:tc>
        <w:tc>
          <w:tcPr>
            <w:tcW w:w="2877" w:type="dxa"/>
          </w:tcPr>
          <w:p w:rsidR="001B45D0" w:rsidRPr="008977BD" w:rsidRDefault="00392250" w:rsidP="000E529A">
            <w:pPr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100</w:t>
            </w:r>
          </w:p>
        </w:tc>
      </w:tr>
      <w:tr w:rsidR="001B45D0" w:rsidTr="001B45D0">
        <w:tc>
          <w:tcPr>
            <w:tcW w:w="2876" w:type="dxa"/>
          </w:tcPr>
          <w:p w:rsidR="001B45D0" w:rsidRPr="008977BD" w:rsidRDefault="00884D40" w:rsidP="000E529A">
            <w:pPr>
              <w:rPr>
                <w:rFonts w:ascii="Verdana" w:hAnsi="Verdana"/>
                <w:sz w:val="24"/>
                <w:szCs w:val="24"/>
              </w:rPr>
            </w:pPr>
            <w:r w:rsidRPr="00884D40">
              <w:rPr>
                <w:rFonts w:ascii="Verdana" w:hAnsi="Verdana"/>
                <w:sz w:val="24"/>
                <w:szCs w:val="24"/>
              </w:rPr>
              <w:t>testing_</w:t>
            </w:r>
            <w:r w:rsidR="003E2444" w:rsidRPr="00884D40">
              <w:rPr>
                <w:rFonts w:ascii="Verdana" w:hAnsi="Verdana"/>
                <w:sz w:val="24"/>
                <w:szCs w:val="24"/>
              </w:rPr>
              <w:t>set[281] [</w:t>
            </w:r>
            <w:r w:rsidRPr="00884D40">
              <w:rPr>
                <w:rFonts w:ascii="Verdana" w:hAnsi="Verdana"/>
                <w:sz w:val="24"/>
                <w:szCs w:val="24"/>
              </w:rPr>
              <w:t>0]</w:t>
            </w:r>
          </w:p>
        </w:tc>
        <w:tc>
          <w:tcPr>
            <w:tcW w:w="2877" w:type="dxa"/>
          </w:tcPr>
          <w:p w:rsidR="001B45D0" w:rsidRPr="008977BD" w:rsidRDefault="0012167D" w:rsidP="000E529A">
            <w:pPr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neg</w:t>
            </w:r>
          </w:p>
        </w:tc>
        <w:tc>
          <w:tcPr>
            <w:tcW w:w="2877" w:type="dxa"/>
          </w:tcPr>
          <w:p w:rsidR="00B515E5" w:rsidRPr="008977BD" w:rsidRDefault="00392250" w:rsidP="000E529A">
            <w:pPr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85.714</w:t>
            </w:r>
          </w:p>
        </w:tc>
      </w:tr>
      <w:tr w:rsidR="00B515E5" w:rsidTr="001B45D0">
        <w:tc>
          <w:tcPr>
            <w:tcW w:w="2876" w:type="dxa"/>
          </w:tcPr>
          <w:p w:rsidR="00B515E5" w:rsidRPr="00884D40" w:rsidRDefault="00FD0925" w:rsidP="000E529A">
            <w:pPr>
              <w:rPr>
                <w:rFonts w:ascii="Verdana" w:hAnsi="Verdana"/>
                <w:sz w:val="24"/>
                <w:szCs w:val="24"/>
              </w:rPr>
            </w:pPr>
            <w:r w:rsidRPr="00FD0925">
              <w:rPr>
                <w:rFonts w:ascii="Verdana" w:hAnsi="Verdana"/>
                <w:sz w:val="24"/>
                <w:szCs w:val="24"/>
              </w:rPr>
              <w:t>testing_set[1259][0]</w:t>
            </w:r>
          </w:p>
        </w:tc>
        <w:tc>
          <w:tcPr>
            <w:tcW w:w="2877" w:type="dxa"/>
          </w:tcPr>
          <w:p w:rsidR="00B515E5" w:rsidRPr="008977BD" w:rsidRDefault="0012167D" w:rsidP="000E529A">
            <w:pPr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pos</w:t>
            </w:r>
          </w:p>
        </w:tc>
        <w:tc>
          <w:tcPr>
            <w:tcW w:w="2877" w:type="dxa"/>
          </w:tcPr>
          <w:p w:rsidR="00B515E5" w:rsidRPr="008977BD" w:rsidRDefault="00392250" w:rsidP="000E529A">
            <w:pPr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71.428</w:t>
            </w:r>
          </w:p>
        </w:tc>
      </w:tr>
    </w:tbl>
    <w:p w:rsidR="001B45D0" w:rsidRPr="00B55C6B" w:rsidRDefault="001B45D0" w:rsidP="000E529A">
      <w:pPr>
        <w:rPr>
          <w:sz w:val="24"/>
          <w:szCs w:val="24"/>
        </w:rPr>
      </w:pPr>
    </w:p>
    <w:p w:rsidR="006D1537" w:rsidRDefault="00524289" w:rsidP="00524289">
      <w:pPr>
        <w:pStyle w:val="Heading1"/>
      </w:pPr>
      <w:bookmarkStart w:id="11" w:name="_Toc508904764"/>
      <w:r>
        <w:t>Implementation</w:t>
      </w:r>
      <w:bookmarkEnd w:id="11"/>
    </w:p>
    <w:p w:rsidR="001F2AF9" w:rsidRPr="005C4D00" w:rsidRDefault="00250494" w:rsidP="001F2AF9">
      <w:pPr>
        <w:rPr>
          <w:sz w:val="24"/>
          <w:szCs w:val="24"/>
        </w:rPr>
      </w:pPr>
      <w:r w:rsidRPr="005C4D00">
        <w:rPr>
          <w:sz w:val="24"/>
          <w:szCs w:val="24"/>
        </w:rPr>
        <w:t>Technologies and libraries used:</w:t>
      </w:r>
    </w:p>
    <w:p w:rsidR="005834E1" w:rsidRPr="005C4D00" w:rsidRDefault="005834E1" w:rsidP="005834E1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5C4D00">
        <w:rPr>
          <w:sz w:val="24"/>
          <w:szCs w:val="24"/>
        </w:rPr>
        <w:t>Anaconda with Python 3</w:t>
      </w:r>
    </w:p>
    <w:p w:rsidR="00250494" w:rsidRPr="005C4D00" w:rsidRDefault="00250494" w:rsidP="00250494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5C4D00">
        <w:rPr>
          <w:sz w:val="24"/>
          <w:szCs w:val="24"/>
        </w:rPr>
        <w:t>Python 3</w:t>
      </w:r>
    </w:p>
    <w:p w:rsidR="00250494" w:rsidRPr="005C4D00" w:rsidRDefault="00250494" w:rsidP="00250494">
      <w:pPr>
        <w:pStyle w:val="ListParagraph"/>
        <w:numPr>
          <w:ilvl w:val="1"/>
          <w:numId w:val="18"/>
        </w:numPr>
        <w:rPr>
          <w:sz w:val="24"/>
          <w:szCs w:val="24"/>
        </w:rPr>
      </w:pPr>
      <w:r w:rsidRPr="005C4D00">
        <w:rPr>
          <w:sz w:val="24"/>
          <w:szCs w:val="24"/>
        </w:rPr>
        <w:t>nltk</w:t>
      </w:r>
    </w:p>
    <w:p w:rsidR="001A27B4" w:rsidRPr="005C4D00" w:rsidRDefault="00596B26" w:rsidP="00227D40">
      <w:pPr>
        <w:pStyle w:val="ListParagraph"/>
        <w:numPr>
          <w:ilvl w:val="2"/>
          <w:numId w:val="18"/>
        </w:numPr>
        <w:rPr>
          <w:sz w:val="24"/>
          <w:szCs w:val="24"/>
        </w:rPr>
      </w:pPr>
      <w:r w:rsidRPr="005C4D00">
        <w:rPr>
          <w:sz w:val="24"/>
          <w:szCs w:val="24"/>
        </w:rPr>
        <w:t>corpus</w:t>
      </w:r>
      <w:r w:rsidR="00F3430F" w:rsidRPr="005C4D00">
        <w:rPr>
          <w:sz w:val="24"/>
          <w:szCs w:val="24"/>
        </w:rPr>
        <w:t>.movie_review</w:t>
      </w:r>
      <w:r w:rsidR="00A3085D" w:rsidRPr="005C4D00">
        <w:rPr>
          <w:sz w:val="24"/>
          <w:szCs w:val="24"/>
        </w:rPr>
        <w:t>s</w:t>
      </w:r>
    </w:p>
    <w:p w:rsidR="00596B26" w:rsidRPr="005C4D00" w:rsidRDefault="00596B26" w:rsidP="00227D40">
      <w:pPr>
        <w:pStyle w:val="ListParagraph"/>
        <w:numPr>
          <w:ilvl w:val="2"/>
          <w:numId w:val="18"/>
        </w:numPr>
        <w:rPr>
          <w:sz w:val="24"/>
          <w:szCs w:val="24"/>
        </w:rPr>
      </w:pPr>
      <w:r w:rsidRPr="005C4D00">
        <w:rPr>
          <w:sz w:val="24"/>
          <w:szCs w:val="24"/>
        </w:rPr>
        <w:t>classify</w:t>
      </w:r>
    </w:p>
    <w:p w:rsidR="00250494" w:rsidRPr="005C4D00" w:rsidRDefault="00250494" w:rsidP="00250494">
      <w:pPr>
        <w:pStyle w:val="ListParagraph"/>
        <w:numPr>
          <w:ilvl w:val="1"/>
          <w:numId w:val="18"/>
        </w:numPr>
        <w:rPr>
          <w:sz w:val="24"/>
          <w:szCs w:val="24"/>
        </w:rPr>
      </w:pPr>
      <w:r w:rsidRPr="005C4D00">
        <w:rPr>
          <w:sz w:val="24"/>
          <w:szCs w:val="24"/>
        </w:rPr>
        <w:t>pickle</w:t>
      </w:r>
    </w:p>
    <w:p w:rsidR="00250494" w:rsidRPr="005C4D00" w:rsidRDefault="00250494" w:rsidP="00250494">
      <w:pPr>
        <w:pStyle w:val="ListParagraph"/>
        <w:numPr>
          <w:ilvl w:val="1"/>
          <w:numId w:val="18"/>
        </w:numPr>
        <w:rPr>
          <w:sz w:val="24"/>
          <w:szCs w:val="24"/>
        </w:rPr>
      </w:pPr>
      <w:r w:rsidRPr="005C4D00">
        <w:rPr>
          <w:sz w:val="24"/>
          <w:szCs w:val="24"/>
        </w:rPr>
        <w:t>statistics</w:t>
      </w:r>
    </w:p>
    <w:p w:rsidR="006C2E6F" w:rsidRPr="005C4D00" w:rsidRDefault="006C2E6F" w:rsidP="006C2E6F">
      <w:pPr>
        <w:pStyle w:val="ListParagraph"/>
        <w:numPr>
          <w:ilvl w:val="2"/>
          <w:numId w:val="18"/>
        </w:numPr>
        <w:rPr>
          <w:sz w:val="24"/>
          <w:szCs w:val="24"/>
        </w:rPr>
      </w:pPr>
      <w:r w:rsidRPr="005C4D00">
        <w:rPr>
          <w:sz w:val="24"/>
          <w:szCs w:val="24"/>
        </w:rPr>
        <w:t>mode</w:t>
      </w:r>
    </w:p>
    <w:p w:rsidR="00250494" w:rsidRPr="005C4D00" w:rsidRDefault="00250494" w:rsidP="00250494">
      <w:pPr>
        <w:pStyle w:val="ListParagraph"/>
        <w:numPr>
          <w:ilvl w:val="1"/>
          <w:numId w:val="18"/>
        </w:numPr>
        <w:rPr>
          <w:sz w:val="24"/>
          <w:szCs w:val="24"/>
        </w:rPr>
      </w:pPr>
      <w:r w:rsidRPr="005C4D00">
        <w:rPr>
          <w:sz w:val="24"/>
          <w:szCs w:val="24"/>
        </w:rPr>
        <w:t>sklearn</w:t>
      </w:r>
    </w:p>
    <w:p w:rsidR="00876D03" w:rsidRPr="005C4D00" w:rsidRDefault="00876D03" w:rsidP="00876D03">
      <w:pPr>
        <w:pStyle w:val="ListParagraph"/>
        <w:numPr>
          <w:ilvl w:val="2"/>
          <w:numId w:val="18"/>
        </w:numPr>
        <w:rPr>
          <w:sz w:val="24"/>
          <w:szCs w:val="24"/>
        </w:rPr>
      </w:pPr>
      <w:r w:rsidRPr="005C4D00">
        <w:rPr>
          <w:sz w:val="24"/>
          <w:szCs w:val="24"/>
        </w:rPr>
        <w:t>naive_bayes</w:t>
      </w:r>
    </w:p>
    <w:p w:rsidR="00D36DF2" w:rsidRPr="005C4D00" w:rsidRDefault="00D36DF2" w:rsidP="00876D03">
      <w:pPr>
        <w:pStyle w:val="ListParagraph"/>
        <w:numPr>
          <w:ilvl w:val="2"/>
          <w:numId w:val="18"/>
        </w:numPr>
        <w:rPr>
          <w:sz w:val="24"/>
          <w:szCs w:val="24"/>
        </w:rPr>
      </w:pPr>
      <w:r w:rsidRPr="005C4D00">
        <w:rPr>
          <w:sz w:val="24"/>
          <w:szCs w:val="24"/>
        </w:rPr>
        <w:t>linear_model</w:t>
      </w:r>
    </w:p>
    <w:p w:rsidR="00D36DF2" w:rsidRPr="005C4D00" w:rsidRDefault="00D36DF2" w:rsidP="00876D03">
      <w:pPr>
        <w:pStyle w:val="ListParagraph"/>
        <w:numPr>
          <w:ilvl w:val="2"/>
          <w:numId w:val="18"/>
        </w:numPr>
        <w:rPr>
          <w:sz w:val="24"/>
          <w:szCs w:val="24"/>
        </w:rPr>
      </w:pPr>
      <w:r w:rsidRPr="005C4D00">
        <w:rPr>
          <w:sz w:val="24"/>
          <w:szCs w:val="24"/>
        </w:rPr>
        <w:t>svm</w:t>
      </w:r>
    </w:p>
    <w:p w:rsidR="00D36DF2" w:rsidRPr="005C4D00" w:rsidRDefault="00D36DF2" w:rsidP="00876D03">
      <w:pPr>
        <w:pStyle w:val="ListParagraph"/>
        <w:numPr>
          <w:ilvl w:val="2"/>
          <w:numId w:val="18"/>
        </w:numPr>
        <w:rPr>
          <w:sz w:val="24"/>
          <w:szCs w:val="24"/>
        </w:rPr>
      </w:pPr>
      <w:r w:rsidRPr="005C4D00">
        <w:rPr>
          <w:sz w:val="24"/>
          <w:szCs w:val="24"/>
        </w:rPr>
        <w:t>metrics</w:t>
      </w:r>
    </w:p>
    <w:p w:rsidR="00250494" w:rsidRPr="005C4D00" w:rsidRDefault="00250494" w:rsidP="00250494">
      <w:pPr>
        <w:pStyle w:val="ListParagraph"/>
        <w:numPr>
          <w:ilvl w:val="1"/>
          <w:numId w:val="18"/>
        </w:numPr>
        <w:rPr>
          <w:sz w:val="24"/>
          <w:szCs w:val="24"/>
        </w:rPr>
      </w:pPr>
      <w:r w:rsidRPr="005C4D00">
        <w:rPr>
          <w:sz w:val="24"/>
          <w:szCs w:val="24"/>
        </w:rPr>
        <w:t>random</w:t>
      </w:r>
    </w:p>
    <w:p w:rsidR="00A56C71" w:rsidRPr="005C4D00" w:rsidRDefault="00A56C71" w:rsidP="00250494">
      <w:pPr>
        <w:pStyle w:val="ListParagraph"/>
        <w:numPr>
          <w:ilvl w:val="1"/>
          <w:numId w:val="18"/>
        </w:numPr>
        <w:rPr>
          <w:sz w:val="24"/>
          <w:szCs w:val="24"/>
        </w:rPr>
      </w:pPr>
      <w:r w:rsidRPr="005C4D00">
        <w:rPr>
          <w:sz w:val="24"/>
          <w:szCs w:val="24"/>
        </w:rPr>
        <w:t>os</w:t>
      </w:r>
    </w:p>
    <w:p w:rsidR="00D5289E" w:rsidRPr="005C4D00" w:rsidRDefault="00E1073D" w:rsidP="00D5289E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5C4D00">
        <w:rPr>
          <w:sz w:val="24"/>
          <w:szCs w:val="24"/>
        </w:rPr>
        <w:t>Stanford Large Movie Review Data</w:t>
      </w:r>
      <w:r w:rsidR="00180659" w:rsidRPr="005C4D00">
        <w:rPr>
          <w:sz w:val="24"/>
          <w:szCs w:val="24"/>
        </w:rPr>
        <w:t>set</w:t>
      </w:r>
    </w:p>
    <w:p w:rsidR="00703DDF" w:rsidRDefault="00703DDF" w:rsidP="00703DDF">
      <w:pPr>
        <w:pStyle w:val="Heading2"/>
      </w:pPr>
      <w:bookmarkStart w:id="12" w:name="_Toc508904765"/>
      <w:r>
        <w:t>Methodology</w:t>
      </w:r>
      <w:bookmarkEnd w:id="12"/>
    </w:p>
    <w:p w:rsidR="00ED3045" w:rsidRPr="005C4D00" w:rsidRDefault="003B1734" w:rsidP="00DA4942">
      <w:pPr>
        <w:rPr>
          <w:sz w:val="24"/>
          <w:szCs w:val="24"/>
        </w:rPr>
      </w:pPr>
      <w:r w:rsidRPr="005C4D00">
        <w:rPr>
          <w:sz w:val="24"/>
          <w:szCs w:val="24"/>
        </w:rPr>
        <w:t>The Anaconda python file</w:t>
      </w:r>
      <w:r w:rsidR="00545C82" w:rsidRPr="005C4D00">
        <w:rPr>
          <w:sz w:val="24"/>
          <w:szCs w:val="24"/>
        </w:rPr>
        <w:t xml:space="preserve"> ‘SklearnClassifiers.ipynb’ contains</w:t>
      </w:r>
      <w:r w:rsidR="00436AAA" w:rsidRPr="005C4D00">
        <w:rPr>
          <w:sz w:val="24"/>
          <w:szCs w:val="24"/>
        </w:rPr>
        <w:t xml:space="preserve"> </w:t>
      </w:r>
      <w:r w:rsidR="00BD7051" w:rsidRPr="005C4D00">
        <w:rPr>
          <w:sz w:val="24"/>
          <w:szCs w:val="24"/>
        </w:rPr>
        <w:t>all code</w:t>
      </w:r>
      <w:r w:rsidR="005032BC" w:rsidRPr="005C4D00">
        <w:rPr>
          <w:sz w:val="24"/>
          <w:szCs w:val="24"/>
        </w:rPr>
        <w:t xml:space="preserve"> in this project.</w:t>
      </w:r>
      <w:r w:rsidR="00ED3045" w:rsidRPr="005C4D00">
        <w:rPr>
          <w:sz w:val="24"/>
          <w:szCs w:val="24"/>
        </w:rPr>
        <w:t xml:space="preserve"> </w:t>
      </w:r>
    </w:p>
    <w:p w:rsidR="00891E14" w:rsidRPr="005C4D00" w:rsidRDefault="00C05820" w:rsidP="00DA4942">
      <w:pPr>
        <w:rPr>
          <w:sz w:val="24"/>
          <w:szCs w:val="24"/>
        </w:rPr>
      </w:pPr>
      <w:r w:rsidRPr="005C4D00">
        <w:rPr>
          <w:sz w:val="24"/>
          <w:szCs w:val="24"/>
        </w:rPr>
        <w:t xml:space="preserve">The classifiers </w:t>
      </w:r>
      <w:r w:rsidR="000E32AA" w:rsidRPr="005C4D00">
        <w:rPr>
          <w:sz w:val="24"/>
          <w:szCs w:val="24"/>
        </w:rPr>
        <w:t>follow the same method</w:t>
      </w:r>
      <w:r w:rsidR="00B333A2" w:rsidRPr="005C4D00">
        <w:rPr>
          <w:sz w:val="24"/>
          <w:szCs w:val="24"/>
        </w:rPr>
        <w:t>ology</w:t>
      </w:r>
      <w:r w:rsidR="000E32AA" w:rsidRPr="005C4D00">
        <w:rPr>
          <w:sz w:val="24"/>
          <w:szCs w:val="24"/>
        </w:rPr>
        <w:t>:</w:t>
      </w:r>
    </w:p>
    <w:p w:rsidR="004003B0" w:rsidRPr="005C4D00" w:rsidRDefault="00057C2C" w:rsidP="00DA4942">
      <w:pPr>
        <w:rPr>
          <w:sz w:val="24"/>
          <w:szCs w:val="24"/>
        </w:rPr>
      </w:pPr>
      <w:r w:rsidRPr="005C4D00">
        <w:rPr>
          <w:sz w:val="24"/>
          <w:szCs w:val="24"/>
        </w:rPr>
        <w:tab/>
      </w:r>
      <w:r w:rsidR="003B1056" w:rsidRPr="005C4D00">
        <w:rPr>
          <w:sz w:val="24"/>
          <w:szCs w:val="24"/>
        </w:rPr>
        <w:t>CLASSIFIER_NAME = SklearnClassifier(NAME_OF_CLASSIFIER())</w:t>
      </w:r>
    </w:p>
    <w:p w:rsidR="00BF3093" w:rsidRPr="005C4D00" w:rsidRDefault="003710EE" w:rsidP="00DA4942">
      <w:pPr>
        <w:rPr>
          <w:sz w:val="24"/>
          <w:szCs w:val="24"/>
        </w:rPr>
      </w:pPr>
      <w:r w:rsidRPr="005C4D00">
        <w:rPr>
          <w:sz w:val="24"/>
          <w:szCs w:val="24"/>
        </w:rPr>
        <w:tab/>
      </w:r>
      <w:r w:rsidR="007C2D84" w:rsidRPr="005C4D00">
        <w:rPr>
          <w:sz w:val="24"/>
          <w:szCs w:val="24"/>
        </w:rPr>
        <w:t>Code for loading an existing</w:t>
      </w:r>
      <w:r w:rsidR="004020A3" w:rsidRPr="005C4D00">
        <w:rPr>
          <w:sz w:val="24"/>
          <w:szCs w:val="24"/>
        </w:rPr>
        <w:t xml:space="preserve"> training set</w:t>
      </w:r>
      <w:r w:rsidR="007C2D84" w:rsidRPr="005C4D00">
        <w:rPr>
          <w:sz w:val="24"/>
          <w:szCs w:val="24"/>
        </w:rPr>
        <w:t xml:space="preserve"> .pickle save-file </w:t>
      </w:r>
      <w:r w:rsidR="00B44680" w:rsidRPr="005C4D00">
        <w:rPr>
          <w:sz w:val="24"/>
          <w:szCs w:val="24"/>
        </w:rPr>
        <w:t>for the classifier.</w:t>
      </w:r>
    </w:p>
    <w:p w:rsidR="00D60C0E" w:rsidRPr="005C4D00" w:rsidRDefault="00D60C0E" w:rsidP="00DA4942">
      <w:pPr>
        <w:rPr>
          <w:sz w:val="24"/>
          <w:szCs w:val="24"/>
        </w:rPr>
      </w:pPr>
      <w:r w:rsidRPr="005C4D00">
        <w:rPr>
          <w:sz w:val="24"/>
          <w:szCs w:val="24"/>
        </w:rPr>
        <w:tab/>
      </w:r>
      <w:r w:rsidR="00D5473F" w:rsidRPr="005C4D00">
        <w:rPr>
          <w:sz w:val="24"/>
          <w:szCs w:val="24"/>
        </w:rPr>
        <w:t>CLASSIFIER_NAME.train(training_set)</w:t>
      </w:r>
    </w:p>
    <w:p w:rsidR="00625F85" w:rsidRPr="005C4D00" w:rsidRDefault="00B04886" w:rsidP="00DA4942">
      <w:pPr>
        <w:rPr>
          <w:sz w:val="24"/>
          <w:szCs w:val="24"/>
        </w:rPr>
      </w:pPr>
      <w:r w:rsidRPr="005C4D00">
        <w:rPr>
          <w:sz w:val="24"/>
          <w:szCs w:val="24"/>
        </w:rPr>
        <w:tab/>
      </w:r>
      <w:r w:rsidR="00D606A2" w:rsidRPr="005C4D00">
        <w:rPr>
          <w:sz w:val="24"/>
          <w:szCs w:val="24"/>
        </w:rPr>
        <w:t>Call print method to print the accuracy percent for the classifier.</w:t>
      </w:r>
    </w:p>
    <w:p w:rsidR="00A26CD3" w:rsidRPr="005C4D00" w:rsidRDefault="00192AEF" w:rsidP="00DA4942">
      <w:pPr>
        <w:rPr>
          <w:sz w:val="24"/>
          <w:szCs w:val="24"/>
        </w:rPr>
      </w:pPr>
      <w:r w:rsidRPr="005C4D00">
        <w:rPr>
          <w:sz w:val="24"/>
          <w:szCs w:val="24"/>
        </w:rPr>
        <w:tab/>
      </w:r>
      <w:r w:rsidR="004020A3" w:rsidRPr="005C4D00">
        <w:rPr>
          <w:sz w:val="24"/>
          <w:szCs w:val="24"/>
        </w:rPr>
        <w:t>Code for saving the training set to a .pickle save-file.</w:t>
      </w:r>
    </w:p>
    <w:p w:rsidR="00593C25" w:rsidRPr="005C4D00" w:rsidRDefault="00335C6F" w:rsidP="00DA4942">
      <w:pPr>
        <w:rPr>
          <w:sz w:val="24"/>
          <w:szCs w:val="24"/>
        </w:rPr>
      </w:pPr>
      <w:r w:rsidRPr="005C4D00">
        <w:rPr>
          <w:sz w:val="24"/>
          <w:szCs w:val="24"/>
        </w:rPr>
        <w:lastRenderedPageBreak/>
        <w:t xml:space="preserve">The </w:t>
      </w:r>
      <w:r w:rsidR="00D15C5C" w:rsidRPr="005C4D00">
        <w:rPr>
          <w:sz w:val="24"/>
          <w:szCs w:val="24"/>
        </w:rPr>
        <w:t>classifier data can be saved in files, but we preferred to run the training method each time to make sure the accuracy ratings are reliable.</w:t>
      </w:r>
      <w:r w:rsidR="00A25440" w:rsidRPr="005C4D00">
        <w:rPr>
          <w:sz w:val="24"/>
          <w:szCs w:val="24"/>
        </w:rPr>
        <w:t xml:space="preserve"> </w:t>
      </w:r>
      <w:r w:rsidR="00535447" w:rsidRPr="005C4D00">
        <w:rPr>
          <w:sz w:val="24"/>
          <w:szCs w:val="24"/>
        </w:rPr>
        <w:t xml:space="preserve">The classifiers take the training data and run it against the test data one after each other, which does </w:t>
      </w:r>
      <w:r w:rsidR="00EE3963" w:rsidRPr="005C4D00">
        <w:rPr>
          <w:sz w:val="24"/>
          <w:szCs w:val="24"/>
        </w:rPr>
        <w:t>clutter the code quite a bit and a for-loop</w:t>
      </w:r>
      <w:r w:rsidR="00DB76DA" w:rsidRPr="005C4D00">
        <w:rPr>
          <w:sz w:val="24"/>
          <w:szCs w:val="24"/>
        </w:rPr>
        <w:t xml:space="preserve"> would</w:t>
      </w:r>
      <w:r w:rsidR="00EE3963" w:rsidRPr="005C4D00">
        <w:rPr>
          <w:sz w:val="24"/>
          <w:szCs w:val="24"/>
        </w:rPr>
        <w:t xml:space="preserve"> </w:t>
      </w:r>
      <w:r w:rsidR="006702A0" w:rsidRPr="005C4D00">
        <w:rPr>
          <w:sz w:val="24"/>
          <w:szCs w:val="24"/>
        </w:rPr>
        <w:t>make the code easier to read.</w:t>
      </w:r>
    </w:p>
    <w:p w:rsidR="00DB76DA" w:rsidRDefault="00082476" w:rsidP="00DA4942">
      <w:pPr>
        <w:rPr>
          <w:sz w:val="24"/>
          <w:szCs w:val="24"/>
        </w:rPr>
      </w:pPr>
      <w:r w:rsidRPr="0063644E">
        <w:rPr>
          <w:sz w:val="24"/>
          <w:szCs w:val="24"/>
        </w:rPr>
        <w:t>We ran several tests for each of the classifiers to see their reliability for providing a proper accuracy</w:t>
      </w:r>
      <w:r w:rsidR="00CA0854" w:rsidRPr="0063644E">
        <w:rPr>
          <w:sz w:val="24"/>
          <w:szCs w:val="24"/>
        </w:rPr>
        <w:t xml:space="preserve">. </w:t>
      </w:r>
      <w:r w:rsidR="00227D40" w:rsidRPr="0063644E">
        <w:rPr>
          <w:sz w:val="24"/>
          <w:szCs w:val="24"/>
        </w:rPr>
        <w:t xml:space="preserve">Only one classifier failed to do </w:t>
      </w:r>
      <w:r w:rsidR="00752C02" w:rsidRPr="0063644E">
        <w:rPr>
          <w:sz w:val="24"/>
          <w:szCs w:val="24"/>
        </w:rPr>
        <w:t>so and</w:t>
      </w:r>
      <w:r w:rsidR="00227D40" w:rsidRPr="0063644E">
        <w:rPr>
          <w:sz w:val="24"/>
          <w:szCs w:val="24"/>
        </w:rPr>
        <w:t xml:space="preserve"> was thusly removed from the list of classifiers</w:t>
      </w:r>
      <w:r w:rsidR="00B631E9">
        <w:rPr>
          <w:sz w:val="24"/>
          <w:szCs w:val="24"/>
        </w:rPr>
        <w:t xml:space="preserve">. </w:t>
      </w:r>
      <w:r w:rsidR="00900A13">
        <w:rPr>
          <w:sz w:val="24"/>
          <w:szCs w:val="24"/>
        </w:rPr>
        <w:t xml:space="preserve">The </w:t>
      </w:r>
      <w:r w:rsidR="00387AFB">
        <w:rPr>
          <w:sz w:val="24"/>
          <w:szCs w:val="24"/>
        </w:rPr>
        <w:t>combined classifier was added to provide insight into improvements to the accuracy of the analysis.</w:t>
      </w:r>
      <w:r w:rsidR="00DF07FB">
        <w:rPr>
          <w:sz w:val="24"/>
          <w:szCs w:val="24"/>
        </w:rPr>
        <w:t xml:space="preserve"> </w:t>
      </w:r>
    </w:p>
    <w:p w:rsidR="00E04ECB" w:rsidRPr="0063644E" w:rsidRDefault="00E04ECB" w:rsidP="00DA4942">
      <w:pPr>
        <w:rPr>
          <w:sz w:val="24"/>
          <w:szCs w:val="24"/>
        </w:rPr>
      </w:pPr>
      <w:r>
        <w:rPr>
          <w:sz w:val="24"/>
          <w:szCs w:val="24"/>
        </w:rPr>
        <w:t>The training set was only trained once for each classifier to get a proper insight to their capabilities as classifiers for this problem.</w:t>
      </w:r>
      <w:r w:rsidR="009A6AD2">
        <w:rPr>
          <w:sz w:val="24"/>
          <w:szCs w:val="24"/>
        </w:rPr>
        <w:t xml:space="preserve"> Training </w:t>
      </w:r>
      <w:r w:rsidR="00E01FBB">
        <w:rPr>
          <w:sz w:val="24"/>
          <w:szCs w:val="24"/>
        </w:rPr>
        <w:t>the</w:t>
      </w:r>
      <w:r w:rsidR="009A6AD2">
        <w:rPr>
          <w:sz w:val="24"/>
          <w:szCs w:val="24"/>
        </w:rPr>
        <w:t xml:space="preserve"> classifier</w:t>
      </w:r>
      <w:r w:rsidR="00E01FBB">
        <w:rPr>
          <w:sz w:val="24"/>
          <w:szCs w:val="24"/>
        </w:rPr>
        <w:t>s</w:t>
      </w:r>
      <w:r w:rsidR="009A6AD2">
        <w:rPr>
          <w:sz w:val="24"/>
          <w:szCs w:val="24"/>
        </w:rPr>
        <w:t xml:space="preserve"> multiple times over would result in a higher accuracy each time, potentially </w:t>
      </w:r>
      <w:r w:rsidR="00E87BB4">
        <w:rPr>
          <w:sz w:val="24"/>
          <w:szCs w:val="24"/>
        </w:rPr>
        <w:t>averaging out</w:t>
      </w:r>
      <w:r w:rsidR="00F651AC">
        <w:rPr>
          <w:sz w:val="24"/>
          <w:szCs w:val="24"/>
        </w:rPr>
        <w:t xml:space="preserve"> </w:t>
      </w:r>
      <w:r w:rsidR="009A6AD2">
        <w:rPr>
          <w:sz w:val="24"/>
          <w:szCs w:val="24"/>
        </w:rPr>
        <w:t>the classifiers, not providing a proper means to evaluate their differences.</w:t>
      </w:r>
    </w:p>
    <w:p w:rsidR="00703DDF" w:rsidRDefault="0091410C" w:rsidP="0091410C">
      <w:pPr>
        <w:pStyle w:val="Heading2"/>
      </w:pPr>
      <w:bookmarkStart w:id="13" w:name="_Toc508904766"/>
      <w:r>
        <w:t>Results</w:t>
      </w:r>
      <w:bookmarkEnd w:id="13"/>
    </w:p>
    <w:p w:rsidR="00FA6AEE" w:rsidRDefault="00C72D2D" w:rsidP="00FA6AEE">
      <w:pPr>
        <w:rPr>
          <w:sz w:val="24"/>
          <w:szCs w:val="24"/>
        </w:rPr>
      </w:pPr>
      <w:r w:rsidRPr="00B036DC">
        <w:rPr>
          <w:sz w:val="24"/>
          <w:szCs w:val="24"/>
        </w:rPr>
        <w:t>Out of all classifiers, Bernoulli NB and the original Naïve Bayes classifiers performed the worst, having the lowest accuracy each time.</w:t>
      </w:r>
      <w:r w:rsidR="009D2CE3" w:rsidRPr="00B036DC">
        <w:rPr>
          <w:sz w:val="24"/>
          <w:szCs w:val="24"/>
        </w:rPr>
        <w:t xml:space="preserve"> The highest accuracy </w:t>
      </w:r>
      <w:r w:rsidR="0095639A" w:rsidRPr="00B036DC">
        <w:rPr>
          <w:sz w:val="24"/>
          <w:szCs w:val="24"/>
        </w:rPr>
        <w:t>was</w:t>
      </w:r>
      <w:r w:rsidR="009D2CE3" w:rsidRPr="00B036DC">
        <w:rPr>
          <w:sz w:val="24"/>
          <w:szCs w:val="24"/>
        </w:rPr>
        <w:t xml:space="preserve"> received with the combined classifier and the Stochastic classifier.</w:t>
      </w:r>
      <w:r w:rsidR="00370F64">
        <w:rPr>
          <w:sz w:val="24"/>
          <w:szCs w:val="24"/>
        </w:rPr>
        <w:t xml:space="preserve"> </w:t>
      </w:r>
    </w:p>
    <w:p w:rsidR="00300927" w:rsidRDefault="00FE3264">
      <w:pPr>
        <w:rPr>
          <w:sz w:val="24"/>
          <w:szCs w:val="24"/>
        </w:rPr>
      </w:pPr>
      <w:r>
        <w:rPr>
          <w:sz w:val="24"/>
          <w:szCs w:val="24"/>
        </w:rPr>
        <w:t>Each classifier perform</w:t>
      </w:r>
      <w:r w:rsidR="007241D7">
        <w:rPr>
          <w:sz w:val="24"/>
          <w:szCs w:val="24"/>
        </w:rPr>
        <w:t>ed well when testing against the SPD testing dataset as the training dataset was from the same dataset.</w:t>
      </w:r>
    </w:p>
    <w:p w:rsidR="00FE3264" w:rsidRDefault="005A0C3F" w:rsidP="00FA6AE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A2B2F85" wp14:editId="05CAC548">
            <wp:extent cx="5486400" cy="3022600"/>
            <wp:effectExtent l="0" t="0" r="0" b="6350"/>
            <wp:docPr id="3" name="Chart 3">
              <a:extLst xmlns:a="http://schemas.openxmlformats.org/drawingml/2006/main">
                <a:ext uri="{FF2B5EF4-FFF2-40B4-BE49-F238E27FC236}">
                  <a16:creationId xmlns:a16="http://schemas.microsoft.com/office/drawing/2014/main" id="{79BFA065-3016-4C9F-960D-C03ACDB10CA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4622A8" w:rsidRDefault="004622A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C468CC" w:rsidRDefault="004D4C0C" w:rsidP="00FA6AEE">
      <w:pPr>
        <w:rPr>
          <w:sz w:val="24"/>
          <w:szCs w:val="24"/>
        </w:rPr>
      </w:pPr>
      <w:r>
        <w:rPr>
          <w:sz w:val="24"/>
          <w:szCs w:val="24"/>
        </w:rPr>
        <w:lastRenderedPageBreak/>
        <w:t>Bernoulli NB and Naïve Bayes classifiers barely reached 50% in accuracy when tested against the SLMRD dataset</w:t>
      </w:r>
      <w:r w:rsidR="00032244">
        <w:rPr>
          <w:sz w:val="24"/>
          <w:szCs w:val="24"/>
        </w:rPr>
        <w:t>.</w:t>
      </w:r>
      <w:r w:rsidR="00F81945">
        <w:rPr>
          <w:sz w:val="24"/>
          <w:szCs w:val="24"/>
        </w:rPr>
        <w:t xml:space="preserve"> </w:t>
      </w:r>
      <w:r w:rsidR="00C06185">
        <w:rPr>
          <w:sz w:val="24"/>
          <w:szCs w:val="24"/>
        </w:rPr>
        <w:t xml:space="preserve">None of the classifiers reached </w:t>
      </w:r>
      <w:r w:rsidR="00183E9D">
        <w:rPr>
          <w:sz w:val="24"/>
          <w:szCs w:val="24"/>
        </w:rPr>
        <w:t>above</w:t>
      </w:r>
      <w:r w:rsidR="00C06185">
        <w:rPr>
          <w:sz w:val="24"/>
          <w:szCs w:val="24"/>
        </w:rPr>
        <w:t xml:space="preserve"> 80% accuracy against the dataset when trained only once.</w:t>
      </w:r>
      <w:r w:rsidR="00C5343B">
        <w:rPr>
          <w:sz w:val="24"/>
          <w:szCs w:val="24"/>
        </w:rPr>
        <w:t xml:space="preserve"> The Multinomial NB classifier beat the combined classifier in the test against SLMRD</w:t>
      </w:r>
      <w:r w:rsidR="00A00C23">
        <w:rPr>
          <w:sz w:val="24"/>
          <w:szCs w:val="24"/>
        </w:rPr>
        <w:t xml:space="preserve">, most likely due to the Naïve Bayes and Bernoulli NB </w:t>
      </w:r>
      <w:r w:rsidR="001F405D">
        <w:rPr>
          <w:sz w:val="24"/>
          <w:szCs w:val="24"/>
        </w:rPr>
        <w:t>classifiers taking down the average with their poor accuracy.</w:t>
      </w:r>
      <w:r w:rsidR="00EA7D82">
        <w:rPr>
          <w:sz w:val="24"/>
          <w:szCs w:val="24"/>
        </w:rPr>
        <w:t xml:space="preserve"> If the NB and Bernoulli NB classifiers were removed from the combined classifier, it may well outperform </w:t>
      </w:r>
      <w:r w:rsidR="005E6E6C">
        <w:rPr>
          <w:sz w:val="24"/>
          <w:szCs w:val="24"/>
        </w:rPr>
        <w:t>the Multinomial NB classifier in this case.</w:t>
      </w:r>
    </w:p>
    <w:p w:rsidR="00DC43D4" w:rsidRPr="00B036DC" w:rsidRDefault="00BC7CA0" w:rsidP="00FA6AEE">
      <w:pPr>
        <w:rPr>
          <w:sz w:val="24"/>
          <w:szCs w:val="24"/>
        </w:rPr>
      </w:pPr>
      <w:r>
        <w:rPr>
          <w:sz w:val="24"/>
          <w:szCs w:val="24"/>
        </w:rPr>
        <w:t>To improve the accuracy of each classifier, we could use a better training set or tweak the parameters of each classifier and try to adjust them to the problem</w:t>
      </w:r>
      <w:r w:rsidR="00F56969">
        <w:rPr>
          <w:sz w:val="24"/>
          <w:szCs w:val="24"/>
        </w:rPr>
        <w:t xml:space="preserve"> as best we can.</w:t>
      </w:r>
      <w:bookmarkStart w:id="14" w:name="_GoBack"/>
      <w:bookmarkEnd w:id="14"/>
    </w:p>
    <w:sectPr w:rsidR="00DC43D4" w:rsidRPr="00B036DC">
      <w:footerReference w:type="default" r:id="rId12"/>
      <w:footerReference w:type="first" r:id="rId13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E5FAF" w:rsidRDefault="000E5FAF" w:rsidP="00C6554A">
      <w:pPr>
        <w:spacing w:before="0" w:after="0" w:line="240" w:lineRule="auto"/>
      </w:pPr>
      <w:r>
        <w:separator/>
      </w:r>
    </w:p>
  </w:endnote>
  <w:endnote w:type="continuationSeparator" w:id="0">
    <w:p w:rsidR="000E5FAF" w:rsidRDefault="000E5FAF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C7CA0" w:rsidRDefault="00BC7CA0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F56969">
      <w:rPr>
        <w:noProof/>
      </w:rPr>
      <w:t>6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C7CA0" w:rsidRPr="00A20BBD" w:rsidRDefault="00BC7CA0" w:rsidP="00A20BBD">
    <w:pPr>
      <w:rPr>
        <w:sz w:val="16"/>
        <w:szCs w:val="16"/>
      </w:rPr>
    </w:pPr>
    <w:hyperlink r:id="rId1" w:history="1">
      <w:r>
        <w:rPr>
          <w:rStyle w:val="Hyperlink"/>
          <w:sz w:val="16"/>
          <w:szCs w:val="16"/>
        </w:rPr>
        <w:t>The</w:t>
      </w:r>
      <w:r w:rsidRPr="00A20BBD">
        <w:rPr>
          <w:rStyle w:val="Hyperlink"/>
          <w:sz w:val="16"/>
          <w:szCs w:val="16"/>
        </w:rPr>
        <w:t xml:space="preserve"> </w:t>
      </w:r>
      <w:r>
        <w:rPr>
          <w:rStyle w:val="Hyperlink"/>
          <w:sz w:val="16"/>
          <w:szCs w:val="16"/>
        </w:rPr>
        <w:t>p</w:t>
      </w:r>
      <w:r w:rsidRPr="00A20BBD">
        <w:rPr>
          <w:rStyle w:val="Hyperlink"/>
          <w:sz w:val="16"/>
          <w:szCs w:val="16"/>
        </w:rPr>
        <w:t>hoto</w:t>
      </w:r>
    </w:hyperlink>
    <w:r w:rsidRPr="00A20BBD">
      <w:rPr>
        <w:sz w:val="16"/>
        <w:szCs w:val="16"/>
      </w:rPr>
      <w:t xml:space="preserve"> by Unknown Author is licensed under </w:t>
    </w:r>
    <w:hyperlink r:id="rId2" w:history="1">
      <w:r w:rsidRPr="00A20BBD">
        <w:rPr>
          <w:rStyle w:val="Hyperlink"/>
          <w:sz w:val="16"/>
          <w:szCs w:val="16"/>
        </w:rPr>
        <w:t>CC BY-NC</w:t>
      </w:r>
    </w:hyperlink>
  </w:p>
  <w:p w:rsidR="00BC7CA0" w:rsidRDefault="00BC7CA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E5FAF" w:rsidRDefault="000E5FAF" w:rsidP="00C6554A">
      <w:pPr>
        <w:spacing w:before="0" w:after="0" w:line="240" w:lineRule="auto"/>
      </w:pPr>
      <w:r>
        <w:separator/>
      </w:r>
    </w:p>
  </w:footnote>
  <w:footnote w:type="continuationSeparator" w:id="0">
    <w:p w:rsidR="000E5FAF" w:rsidRDefault="000E5FAF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1BC1725E"/>
    <w:multiLevelType w:val="hybridMultilevel"/>
    <w:tmpl w:val="16F8A618"/>
    <w:lvl w:ilvl="0" w:tplc="040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1DA50CE"/>
    <w:multiLevelType w:val="hybridMultilevel"/>
    <w:tmpl w:val="DD48C380"/>
    <w:lvl w:ilvl="0" w:tplc="040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B0019">
      <w:start w:val="1"/>
      <w:numFmt w:val="lowerLetter"/>
      <w:lvlText w:val="%2."/>
      <w:lvlJc w:val="left"/>
      <w:pPr>
        <w:ind w:left="1440" w:hanging="360"/>
      </w:pPr>
    </w:lvl>
    <w:lvl w:ilvl="2" w:tplc="040B001B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3552D78"/>
    <w:multiLevelType w:val="hybridMultilevel"/>
    <w:tmpl w:val="6A7A490A"/>
    <w:lvl w:ilvl="0" w:tplc="040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3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5"/>
  </w:num>
  <w:num w:numId="17">
    <w:abstractNumId w:val="12"/>
  </w:num>
  <w:num w:numId="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12E5"/>
    <w:rsid w:val="0000619B"/>
    <w:rsid w:val="00014748"/>
    <w:rsid w:val="00022161"/>
    <w:rsid w:val="00024396"/>
    <w:rsid w:val="000275D6"/>
    <w:rsid w:val="00032244"/>
    <w:rsid w:val="000342D7"/>
    <w:rsid w:val="000368C8"/>
    <w:rsid w:val="00036AA6"/>
    <w:rsid w:val="00040AAC"/>
    <w:rsid w:val="00042265"/>
    <w:rsid w:val="00052EE7"/>
    <w:rsid w:val="00057C2C"/>
    <w:rsid w:val="000678A4"/>
    <w:rsid w:val="00071211"/>
    <w:rsid w:val="000732DB"/>
    <w:rsid w:val="00075614"/>
    <w:rsid w:val="00077CCA"/>
    <w:rsid w:val="00082476"/>
    <w:rsid w:val="00087F04"/>
    <w:rsid w:val="00092F06"/>
    <w:rsid w:val="000967A5"/>
    <w:rsid w:val="000B3E0A"/>
    <w:rsid w:val="000B43CF"/>
    <w:rsid w:val="000C041E"/>
    <w:rsid w:val="000C12E5"/>
    <w:rsid w:val="000C264C"/>
    <w:rsid w:val="000C67A7"/>
    <w:rsid w:val="000D1AE6"/>
    <w:rsid w:val="000D3593"/>
    <w:rsid w:val="000D3BDD"/>
    <w:rsid w:val="000D4971"/>
    <w:rsid w:val="000E32AA"/>
    <w:rsid w:val="000E529A"/>
    <w:rsid w:val="000E5FAF"/>
    <w:rsid w:val="000F0E84"/>
    <w:rsid w:val="000F35A3"/>
    <w:rsid w:val="000F4FC7"/>
    <w:rsid w:val="000F7538"/>
    <w:rsid w:val="00100756"/>
    <w:rsid w:val="00100FC3"/>
    <w:rsid w:val="00103761"/>
    <w:rsid w:val="00106003"/>
    <w:rsid w:val="00114150"/>
    <w:rsid w:val="00120293"/>
    <w:rsid w:val="0012167D"/>
    <w:rsid w:val="00132A38"/>
    <w:rsid w:val="00150DC5"/>
    <w:rsid w:val="00161695"/>
    <w:rsid w:val="00167049"/>
    <w:rsid w:val="00172C41"/>
    <w:rsid w:val="00180659"/>
    <w:rsid w:val="00183E9D"/>
    <w:rsid w:val="00184AC3"/>
    <w:rsid w:val="00185594"/>
    <w:rsid w:val="00186214"/>
    <w:rsid w:val="00192316"/>
    <w:rsid w:val="00192AEF"/>
    <w:rsid w:val="00197DB6"/>
    <w:rsid w:val="001A27B4"/>
    <w:rsid w:val="001A5816"/>
    <w:rsid w:val="001B28C9"/>
    <w:rsid w:val="001B45D0"/>
    <w:rsid w:val="001B7DEA"/>
    <w:rsid w:val="001C13C9"/>
    <w:rsid w:val="001E7384"/>
    <w:rsid w:val="001F16A1"/>
    <w:rsid w:val="001F2AF9"/>
    <w:rsid w:val="001F32A7"/>
    <w:rsid w:val="001F405D"/>
    <w:rsid w:val="001F64C1"/>
    <w:rsid w:val="00213634"/>
    <w:rsid w:val="00227D40"/>
    <w:rsid w:val="0024447A"/>
    <w:rsid w:val="00250276"/>
    <w:rsid w:val="00250494"/>
    <w:rsid w:val="002516AA"/>
    <w:rsid w:val="002554CD"/>
    <w:rsid w:val="00261FA2"/>
    <w:rsid w:val="00262633"/>
    <w:rsid w:val="00266851"/>
    <w:rsid w:val="0027749C"/>
    <w:rsid w:val="0028052A"/>
    <w:rsid w:val="00280F83"/>
    <w:rsid w:val="00283FFC"/>
    <w:rsid w:val="0028526D"/>
    <w:rsid w:val="00290617"/>
    <w:rsid w:val="00290863"/>
    <w:rsid w:val="00293B83"/>
    <w:rsid w:val="002972A0"/>
    <w:rsid w:val="002B2E50"/>
    <w:rsid w:val="002B4294"/>
    <w:rsid w:val="002B6711"/>
    <w:rsid w:val="002C644F"/>
    <w:rsid w:val="002D0EE3"/>
    <w:rsid w:val="002D2A0E"/>
    <w:rsid w:val="002D6210"/>
    <w:rsid w:val="002D7FF0"/>
    <w:rsid w:val="002F6814"/>
    <w:rsid w:val="00300927"/>
    <w:rsid w:val="00300C61"/>
    <w:rsid w:val="0032347C"/>
    <w:rsid w:val="00333D0D"/>
    <w:rsid w:val="00335C6F"/>
    <w:rsid w:val="00335E52"/>
    <w:rsid w:val="00340151"/>
    <w:rsid w:val="00341E2C"/>
    <w:rsid w:val="00344978"/>
    <w:rsid w:val="0034528A"/>
    <w:rsid w:val="0034592F"/>
    <w:rsid w:val="0035328F"/>
    <w:rsid w:val="003610F1"/>
    <w:rsid w:val="003614A7"/>
    <w:rsid w:val="00365C74"/>
    <w:rsid w:val="00370F64"/>
    <w:rsid w:val="003710EE"/>
    <w:rsid w:val="003716F1"/>
    <w:rsid w:val="003801CD"/>
    <w:rsid w:val="00380374"/>
    <w:rsid w:val="003859C6"/>
    <w:rsid w:val="00387AFB"/>
    <w:rsid w:val="00387DA9"/>
    <w:rsid w:val="00392250"/>
    <w:rsid w:val="003A1BC6"/>
    <w:rsid w:val="003A7475"/>
    <w:rsid w:val="003B1056"/>
    <w:rsid w:val="003B1734"/>
    <w:rsid w:val="003B1FA8"/>
    <w:rsid w:val="003B77D5"/>
    <w:rsid w:val="003D17EF"/>
    <w:rsid w:val="003D3206"/>
    <w:rsid w:val="003D4AC6"/>
    <w:rsid w:val="003D7A60"/>
    <w:rsid w:val="003E2444"/>
    <w:rsid w:val="003E2C9F"/>
    <w:rsid w:val="003E661C"/>
    <w:rsid w:val="003F1A61"/>
    <w:rsid w:val="003F2C93"/>
    <w:rsid w:val="003F3E5D"/>
    <w:rsid w:val="004003B0"/>
    <w:rsid w:val="004020A3"/>
    <w:rsid w:val="0041087A"/>
    <w:rsid w:val="00412535"/>
    <w:rsid w:val="004165E9"/>
    <w:rsid w:val="0043308C"/>
    <w:rsid w:val="00434494"/>
    <w:rsid w:val="00436AAA"/>
    <w:rsid w:val="004370F9"/>
    <w:rsid w:val="00443C58"/>
    <w:rsid w:val="00455089"/>
    <w:rsid w:val="004622A8"/>
    <w:rsid w:val="00466E23"/>
    <w:rsid w:val="0047171E"/>
    <w:rsid w:val="0047205D"/>
    <w:rsid w:val="00474B10"/>
    <w:rsid w:val="00482447"/>
    <w:rsid w:val="00484349"/>
    <w:rsid w:val="00486BFA"/>
    <w:rsid w:val="004A0724"/>
    <w:rsid w:val="004A3875"/>
    <w:rsid w:val="004A38AC"/>
    <w:rsid w:val="004A5D55"/>
    <w:rsid w:val="004B1D17"/>
    <w:rsid w:val="004B63D0"/>
    <w:rsid w:val="004C049F"/>
    <w:rsid w:val="004C653D"/>
    <w:rsid w:val="004D4A9E"/>
    <w:rsid w:val="004D4C0C"/>
    <w:rsid w:val="004D574B"/>
    <w:rsid w:val="004E4BD0"/>
    <w:rsid w:val="004E7AFE"/>
    <w:rsid w:val="004F50C2"/>
    <w:rsid w:val="004F54DF"/>
    <w:rsid w:val="005000E2"/>
    <w:rsid w:val="005032BC"/>
    <w:rsid w:val="005032E4"/>
    <w:rsid w:val="00505593"/>
    <w:rsid w:val="0051082A"/>
    <w:rsid w:val="00520C27"/>
    <w:rsid w:val="00524289"/>
    <w:rsid w:val="00535447"/>
    <w:rsid w:val="00535729"/>
    <w:rsid w:val="00537A79"/>
    <w:rsid w:val="00545C82"/>
    <w:rsid w:val="00567886"/>
    <w:rsid w:val="00572EF7"/>
    <w:rsid w:val="00580833"/>
    <w:rsid w:val="005834E1"/>
    <w:rsid w:val="00583768"/>
    <w:rsid w:val="0058510D"/>
    <w:rsid w:val="00586E84"/>
    <w:rsid w:val="00593C25"/>
    <w:rsid w:val="00596B26"/>
    <w:rsid w:val="005A0C3F"/>
    <w:rsid w:val="005A3C7F"/>
    <w:rsid w:val="005A671C"/>
    <w:rsid w:val="005B654E"/>
    <w:rsid w:val="005B6F0F"/>
    <w:rsid w:val="005C4D00"/>
    <w:rsid w:val="005C6EAF"/>
    <w:rsid w:val="005C727E"/>
    <w:rsid w:val="005E6E6C"/>
    <w:rsid w:val="005F447A"/>
    <w:rsid w:val="00610CD5"/>
    <w:rsid w:val="006138AF"/>
    <w:rsid w:val="0061531D"/>
    <w:rsid w:val="00625F85"/>
    <w:rsid w:val="0062715E"/>
    <w:rsid w:val="006352D0"/>
    <w:rsid w:val="0063641D"/>
    <w:rsid w:val="0063644E"/>
    <w:rsid w:val="00641EB3"/>
    <w:rsid w:val="00647DCA"/>
    <w:rsid w:val="00651F83"/>
    <w:rsid w:val="006605AD"/>
    <w:rsid w:val="006702A0"/>
    <w:rsid w:val="006759BB"/>
    <w:rsid w:val="0068262E"/>
    <w:rsid w:val="0068539D"/>
    <w:rsid w:val="006869C4"/>
    <w:rsid w:val="00697076"/>
    <w:rsid w:val="00697E1D"/>
    <w:rsid w:val="006A0CFD"/>
    <w:rsid w:val="006A3CE7"/>
    <w:rsid w:val="006B3F8F"/>
    <w:rsid w:val="006B56C9"/>
    <w:rsid w:val="006B6A32"/>
    <w:rsid w:val="006C09CB"/>
    <w:rsid w:val="006C1DF5"/>
    <w:rsid w:val="006C2E6F"/>
    <w:rsid w:val="006C6C01"/>
    <w:rsid w:val="006C728F"/>
    <w:rsid w:val="006D0EED"/>
    <w:rsid w:val="006D0F39"/>
    <w:rsid w:val="006D1537"/>
    <w:rsid w:val="006F24C6"/>
    <w:rsid w:val="007016FC"/>
    <w:rsid w:val="00703DDF"/>
    <w:rsid w:val="00706234"/>
    <w:rsid w:val="00720BAE"/>
    <w:rsid w:val="007241D7"/>
    <w:rsid w:val="00724994"/>
    <w:rsid w:val="00731F84"/>
    <w:rsid w:val="00742899"/>
    <w:rsid w:val="00746849"/>
    <w:rsid w:val="00747F9F"/>
    <w:rsid w:val="00752C02"/>
    <w:rsid w:val="00761F2E"/>
    <w:rsid w:val="007644CC"/>
    <w:rsid w:val="0076570D"/>
    <w:rsid w:val="00766984"/>
    <w:rsid w:val="007721D4"/>
    <w:rsid w:val="007765A1"/>
    <w:rsid w:val="007903AA"/>
    <w:rsid w:val="00791617"/>
    <w:rsid w:val="00792D38"/>
    <w:rsid w:val="007A1158"/>
    <w:rsid w:val="007A5069"/>
    <w:rsid w:val="007B21DD"/>
    <w:rsid w:val="007B7B22"/>
    <w:rsid w:val="007C204F"/>
    <w:rsid w:val="007C2D84"/>
    <w:rsid w:val="007C4591"/>
    <w:rsid w:val="007D01C2"/>
    <w:rsid w:val="007D0D14"/>
    <w:rsid w:val="007D0D43"/>
    <w:rsid w:val="007E5672"/>
    <w:rsid w:val="00800C06"/>
    <w:rsid w:val="008033B9"/>
    <w:rsid w:val="00803FAE"/>
    <w:rsid w:val="008167E1"/>
    <w:rsid w:val="008242F4"/>
    <w:rsid w:val="0082473A"/>
    <w:rsid w:val="008269B7"/>
    <w:rsid w:val="0082780D"/>
    <w:rsid w:val="00837B01"/>
    <w:rsid w:val="00841A99"/>
    <w:rsid w:val="00867934"/>
    <w:rsid w:val="008730E8"/>
    <w:rsid w:val="00875B8E"/>
    <w:rsid w:val="00876D03"/>
    <w:rsid w:val="00880C59"/>
    <w:rsid w:val="00884D40"/>
    <w:rsid w:val="0088571E"/>
    <w:rsid w:val="00891E14"/>
    <w:rsid w:val="008977BD"/>
    <w:rsid w:val="008B0309"/>
    <w:rsid w:val="008B2AD3"/>
    <w:rsid w:val="008C412B"/>
    <w:rsid w:val="008C43DF"/>
    <w:rsid w:val="008C565A"/>
    <w:rsid w:val="008C796F"/>
    <w:rsid w:val="008D0420"/>
    <w:rsid w:val="008D215A"/>
    <w:rsid w:val="008D2EB3"/>
    <w:rsid w:val="008E1944"/>
    <w:rsid w:val="008E1A80"/>
    <w:rsid w:val="008F1B15"/>
    <w:rsid w:val="00900A13"/>
    <w:rsid w:val="00901C58"/>
    <w:rsid w:val="00901F0D"/>
    <w:rsid w:val="00912B0C"/>
    <w:rsid w:val="0091410C"/>
    <w:rsid w:val="0091602C"/>
    <w:rsid w:val="00924B7D"/>
    <w:rsid w:val="009260BA"/>
    <w:rsid w:val="009302B8"/>
    <w:rsid w:val="0093340F"/>
    <w:rsid w:val="009362A2"/>
    <w:rsid w:val="0095126C"/>
    <w:rsid w:val="0095639A"/>
    <w:rsid w:val="009610E4"/>
    <w:rsid w:val="00966131"/>
    <w:rsid w:val="00966B41"/>
    <w:rsid w:val="0097304E"/>
    <w:rsid w:val="00980315"/>
    <w:rsid w:val="00980CD5"/>
    <w:rsid w:val="00983FA5"/>
    <w:rsid w:val="00990C66"/>
    <w:rsid w:val="00990FAC"/>
    <w:rsid w:val="009A56DE"/>
    <w:rsid w:val="009A6AD2"/>
    <w:rsid w:val="009C278F"/>
    <w:rsid w:val="009C2EFA"/>
    <w:rsid w:val="009D16BB"/>
    <w:rsid w:val="009D2CE3"/>
    <w:rsid w:val="009D2E1C"/>
    <w:rsid w:val="009E4285"/>
    <w:rsid w:val="009F1F2F"/>
    <w:rsid w:val="009F65EC"/>
    <w:rsid w:val="009F78E2"/>
    <w:rsid w:val="00A00C23"/>
    <w:rsid w:val="00A018ED"/>
    <w:rsid w:val="00A11C09"/>
    <w:rsid w:val="00A1387A"/>
    <w:rsid w:val="00A14169"/>
    <w:rsid w:val="00A20BBD"/>
    <w:rsid w:val="00A21348"/>
    <w:rsid w:val="00A25440"/>
    <w:rsid w:val="00A26CD3"/>
    <w:rsid w:val="00A3085D"/>
    <w:rsid w:val="00A309D7"/>
    <w:rsid w:val="00A31DF0"/>
    <w:rsid w:val="00A32103"/>
    <w:rsid w:val="00A36A05"/>
    <w:rsid w:val="00A37544"/>
    <w:rsid w:val="00A41080"/>
    <w:rsid w:val="00A42C8A"/>
    <w:rsid w:val="00A44720"/>
    <w:rsid w:val="00A504FE"/>
    <w:rsid w:val="00A519D3"/>
    <w:rsid w:val="00A51AC0"/>
    <w:rsid w:val="00A53EA3"/>
    <w:rsid w:val="00A56C71"/>
    <w:rsid w:val="00A57CC7"/>
    <w:rsid w:val="00A66D4B"/>
    <w:rsid w:val="00A70973"/>
    <w:rsid w:val="00A70E04"/>
    <w:rsid w:val="00A80EE2"/>
    <w:rsid w:val="00A87762"/>
    <w:rsid w:val="00A911DC"/>
    <w:rsid w:val="00A91596"/>
    <w:rsid w:val="00AA0490"/>
    <w:rsid w:val="00AC0C06"/>
    <w:rsid w:val="00AC1F4E"/>
    <w:rsid w:val="00AC3562"/>
    <w:rsid w:val="00AE5DED"/>
    <w:rsid w:val="00B00F2A"/>
    <w:rsid w:val="00B01040"/>
    <w:rsid w:val="00B036DC"/>
    <w:rsid w:val="00B037E2"/>
    <w:rsid w:val="00B04886"/>
    <w:rsid w:val="00B04CFB"/>
    <w:rsid w:val="00B13B2F"/>
    <w:rsid w:val="00B333A2"/>
    <w:rsid w:val="00B34631"/>
    <w:rsid w:val="00B35F55"/>
    <w:rsid w:val="00B40E45"/>
    <w:rsid w:val="00B417C5"/>
    <w:rsid w:val="00B44680"/>
    <w:rsid w:val="00B452E1"/>
    <w:rsid w:val="00B47DBC"/>
    <w:rsid w:val="00B515E5"/>
    <w:rsid w:val="00B52A68"/>
    <w:rsid w:val="00B55AD6"/>
    <w:rsid w:val="00B55C6B"/>
    <w:rsid w:val="00B57D55"/>
    <w:rsid w:val="00B6010C"/>
    <w:rsid w:val="00B60C37"/>
    <w:rsid w:val="00B622C4"/>
    <w:rsid w:val="00B631E9"/>
    <w:rsid w:val="00B63454"/>
    <w:rsid w:val="00B64660"/>
    <w:rsid w:val="00B66279"/>
    <w:rsid w:val="00B67D6E"/>
    <w:rsid w:val="00B72165"/>
    <w:rsid w:val="00B767E1"/>
    <w:rsid w:val="00B970A5"/>
    <w:rsid w:val="00BA4DBF"/>
    <w:rsid w:val="00BA6C1A"/>
    <w:rsid w:val="00BB0A2D"/>
    <w:rsid w:val="00BB1521"/>
    <w:rsid w:val="00BB4DC1"/>
    <w:rsid w:val="00BC7887"/>
    <w:rsid w:val="00BC7CA0"/>
    <w:rsid w:val="00BD3485"/>
    <w:rsid w:val="00BD5CA0"/>
    <w:rsid w:val="00BD7051"/>
    <w:rsid w:val="00BE3487"/>
    <w:rsid w:val="00BE35E5"/>
    <w:rsid w:val="00BE5476"/>
    <w:rsid w:val="00BF2BEC"/>
    <w:rsid w:val="00BF3093"/>
    <w:rsid w:val="00BF46AF"/>
    <w:rsid w:val="00C05820"/>
    <w:rsid w:val="00C06185"/>
    <w:rsid w:val="00C07BB1"/>
    <w:rsid w:val="00C1354A"/>
    <w:rsid w:val="00C176D4"/>
    <w:rsid w:val="00C17F22"/>
    <w:rsid w:val="00C35333"/>
    <w:rsid w:val="00C370BD"/>
    <w:rsid w:val="00C468CC"/>
    <w:rsid w:val="00C5343B"/>
    <w:rsid w:val="00C60910"/>
    <w:rsid w:val="00C6554A"/>
    <w:rsid w:val="00C6678D"/>
    <w:rsid w:val="00C70A83"/>
    <w:rsid w:val="00C715BD"/>
    <w:rsid w:val="00C72D2D"/>
    <w:rsid w:val="00C772E3"/>
    <w:rsid w:val="00C82A7A"/>
    <w:rsid w:val="00C83BF9"/>
    <w:rsid w:val="00C8589A"/>
    <w:rsid w:val="00CA063D"/>
    <w:rsid w:val="00CA0854"/>
    <w:rsid w:val="00CA78F7"/>
    <w:rsid w:val="00CB2709"/>
    <w:rsid w:val="00CC087F"/>
    <w:rsid w:val="00CC1EFA"/>
    <w:rsid w:val="00CC5A1D"/>
    <w:rsid w:val="00CE1F44"/>
    <w:rsid w:val="00CF7FD6"/>
    <w:rsid w:val="00D14822"/>
    <w:rsid w:val="00D15C5C"/>
    <w:rsid w:val="00D23B3D"/>
    <w:rsid w:val="00D34EEC"/>
    <w:rsid w:val="00D36DF2"/>
    <w:rsid w:val="00D436A0"/>
    <w:rsid w:val="00D5289E"/>
    <w:rsid w:val="00D53D04"/>
    <w:rsid w:val="00D5473F"/>
    <w:rsid w:val="00D606A2"/>
    <w:rsid w:val="00D60C0E"/>
    <w:rsid w:val="00D610EA"/>
    <w:rsid w:val="00D85D58"/>
    <w:rsid w:val="00D94B34"/>
    <w:rsid w:val="00D94C9B"/>
    <w:rsid w:val="00D965F6"/>
    <w:rsid w:val="00DA4942"/>
    <w:rsid w:val="00DB08E9"/>
    <w:rsid w:val="00DB397E"/>
    <w:rsid w:val="00DB6938"/>
    <w:rsid w:val="00DB76DA"/>
    <w:rsid w:val="00DC0675"/>
    <w:rsid w:val="00DC3E72"/>
    <w:rsid w:val="00DC43D4"/>
    <w:rsid w:val="00DC5221"/>
    <w:rsid w:val="00DC6234"/>
    <w:rsid w:val="00DC7B9D"/>
    <w:rsid w:val="00DD0C9A"/>
    <w:rsid w:val="00DE13C9"/>
    <w:rsid w:val="00DE180D"/>
    <w:rsid w:val="00DF07FB"/>
    <w:rsid w:val="00DF29F4"/>
    <w:rsid w:val="00E0026D"/>
    <w:rsid w:val="00E01FBB"/>
    <w:rsid w:val="00E032A5"/>
    <w:rsid w:val="00E04ECB"/>
    <w:rsid w:val="00E0735D"/>
    <w:rsid w:val="00E1073D"/>
    <w:rsid w:val="00E20819"/>
    <w:rsid w:val="00E30D14"/>
    <w:rsid w:val="00E41041"/>
    <w:rsid w:val="00E42A35"/>
    <w:rsid w:val="00E4567E"/>
    <w:rsid w:val="00E559E2"/>
    <w:rsid w:val="00E62D80"/>
    <w:rsid w:val="00E638F1"/>
    <w:rsid w:val="00E774E8"/>
    <w:rsid w:val="00E7758E"/>
    <w:rsid w:val="00E84AE0"/>
    <w:rsid w:val="00E87BB4"/>
    <w:rsid w:val="00EA365A"/>
    <w:rsid w:val="00EA59C8"/>
    <w:rsid w:val="00EA7D82"/>
    <w:rsid w:val="00EB33CF"/>
    <w:rsid w:val="00EC7156"/>
    <w:rsid w:val="00ED15D1"/>
    <w:rsid w:val="00ED2960"/>
    <w:rsid w:val="00ED3045"/>
    <w:rsid w:val="00ED7C44"/>
    <w:rsid w:val="00ED7F7E"/>
    <w:rsid w:val="00EE3963"/>
    <w:rsid w:val="00EF18AC"/>
    <w:rsid w:val="00F11B31"/>
    <w:rsid w:val="00F15102"/>
    <w:rsid w:val="00F16277"/>
    <w:rsid w:val="00F231A0"/>
    <w:rsid w:val="00F255E7"/>
    <w:rsid w:val="00F3430F"/>
    <w:rsid w:val="00F35BBD"/>
    <w:rsid w:val="00F435A6"/>
    <w:rsid w:val="00F4655C"/>
    <w:rsid w:val="00F56969"/>
    <w:rsid w:val="00F651AC"/>
    <w:rsid w:val="00F7077E"/>
    <w:rsid w:val="00F70AAA"/>
    <w:rsid w:val="00F71305"/>
    <w:rsid w:val="00F7184A"/>
    <w:rsid w:val="00F76199"/>
    <w:rsid w:val="00F81945"/>
    <w:rsid w:val="00F84F62"/>
    <w:rsid w:val="00F86AA3"/>
    <w:rsid w:val="00F87634"/>
    <w:rsid w:val="00F9051B"/>
    <w:rsid w:val="00F90BBA"/>
    <w:rsid w:val="00FA0023"/>
    <w:rsid w:val="00FA6AEE"/>
    <w:rsid w:val="00FB6CF8"/>
    <w:rsid w:val="00FC0010"/>
    <w:rsid w:val="00FC3725"/>
    <w:rsid w:val="00FD0925"/>
    <w:rsid w:val="00FD7BE4"/>
    <w:rsid w:val="00FE3264"/>
    <w:rsid w:val="00FE57E9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19D5D31"/>
  <w15:chartTrackingRefBased/>
  <w15:docId w15:val="{B7FFBDB6-0A86-42A7-8F81-4008E4E7C5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character" w:styleId="UnresolvedMention">
    <w:name w:val="Unresolved Mention"/>
    <w:basedOn w:val="DefaultParagraphFont"/>
    <w:uiPriority w:val="99"/>
    <w:semiHidden/>
    <w:unhideWhenUsed/>
    <w:rsid w:val="00F11B31"/>
    <w:rPr>
      <w:color w:val="808080"/>
      <w:shd w:val="clear" w:color="auto" w:fill="E6E6E6"/>
    </w:rPr>
  </w:style>
  <w:style w:type="paragraph" w:styleId="TOCHeading">
    <w:name w:val="TOC Heading"/>
    <w:basedOn w:val="Heading1"/>
    <w:next w:val="Normal"/>
    <w:uiPriority w:val="39"/>
    <w:unhideWhenUsed/>
    <w:qFormat/>
    <w:rsid w:val="009A56DE"/>
    <w:pPr>
      <w:spacing w:before="240" w:after="0" w:line="259" w:lineRule="auto"/>
      <w:contextualSpacing w:val="0"/>
      <w:outlineLvl w:val="9"/>
    </w:pPr>
    <w:rPr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1A581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A5816"/>
    <w:pPr>
      <w:spacing w:after="100"/>
      <w:ind w:left="220"/>
    </w:pPr>
  </w:style>
  <w:style w:type="paragraph" w:styleId="ListParagraph">
    <w:name w:val="List Paragraph"/>
    <w:basedOn w:val="Normal"/>
    <w:uiPriority w:val="34"/>
    <w:unhideWhenUsed/>
    <w:qFormat/>
    <w:rsid w:val="00132A38"/>
    <w:pPr>
      <w:ind w:left="720"/>
      <w:contextualSpacing/>
    </w:pPr>
  </w:style>
  <w:style w:type="table" w:styleId="TableGrid">
    <w:name w:val="Table Grid"/>
    <w:basedOn w:val="TableNormal"/>
    <w:uiPriority w:val="39"/>
    <w:rsid w:val="004370F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6421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22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9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63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08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1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03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1.xml"/><Relationship Id="rId5" Type="http://schemas.openxmlformats.org/officeDocument/2006/relationships/webSettings" Target="web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://directdelta.blogspot.in/2016/01/war-and-peace-by-leo-tolstoy-word-cloud.html" TargetMode="Externa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s://creativecommons.org/licenses/by-nc/4.0/" TargetMode="External"/><Relationship Id="rId1" Type="http://schemas.openxmlformats.org/officeDocument/2006/relationships/hyperlink" Target="http://directdelta.blogspot.in/2016/01/war-and-peace-by-leo-tolstoy-word-cloud.html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racker0\AppData\Roaming\Microsoft\Templates\Student%20report%20with%20cover%20photo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fi-FI"/>
              <a:t> Comparison</a:t>
            </a:r>
            <a:r>
              <a:rPr lang="fi-FI" baseline="0"/>
              <a:t> Chart</a:t>
            </a:r>
            <a:endParaRPr lang="fi-FI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fi-FI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Accuracy% SLMRD¹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Sheet1!$A$2:$A$9</c:f>
              <c:strCache>
                <c:ptCount val="8"/>
                <c:pt idx="0">
                  <c:v>Naïve Bayes</c:v>
                </c:pt>
                <c:pt idx="1">
                  <c:v>Multinomial NB</c:v>
                </c:pt>
                <c:pt idx="2">
                  <c:v>Bernoulli NB</c:v>
                </c:pt>
                <c:pt idx="3">
                  <c:v>Logistic Regression</c:v>
                </c:pt>
                <c:pt idx="4">
                  <c:v>Stochastic GD</c:v>
                </c:pt>
                <c:pt idx="5">
                  <c:v>Linear SVC</c:v>
                </c:pt>
                <c:pt idx="6">
                  <c:v>Nu SVC</c:v>
                </c:pt>
                <c:pt idx="7">
                  <c:v>Combined Classifier</c:v>
                </c:pt>
              </c:strCache>
            </c:strRef>
          </c:cat>
          <c:val>
            <c:numRef>
              <c:f>Sheet1!$B$2:$B$9</c:f>
              <c:numCache>
                <c:formatCode>0.00</c:formatCode>
                <c:ptCount val="8"/>
                <c:pt idx="0">
                  <c:v>54.603999999999999</c:v>
                </c:pt>
                <c:pt idx="1">
                  <c:v>78.603999999999999</c:v>
                </c:pt>
                <c:pt idx="2">
                  <c:v>56.088000000000001</c:v>
                </c:pt>
                <c:pt idx="3">
                  <c:v>75.144000000000005</c:v>
                </c:pt>
                <c:pt idx="4">
                  <c:v>74.644000000000005</c:v>
                </c:pt>
                <c:pt idx="5">
                  <c:v>73.680000000000007</c:v>
                </c:pt>
                <c:pt idx="6">
                  <c:v>76.843999999999994</c:v>
                </c:pt>
                <c:pt idx="7">
                  <c:v>77.12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B38-4DDA-9BE6-55B2CBD8C19E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Accuracy% SPD²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Sheet1!$A$2:$A$9</c:f>
              <c:strCache>
                <c:ptCount val="8"/>
                <c:pt idx="0">
                  <c:v>Naïve Bayes</c:v>
                </c:pt>
                <c:pt idx="1">
                  <c:v>Multinomial NB</c:v>
                </c:pt>
                <c:pt idx="2">
                  <c:v>Bernoulli NB</c:v>
                </c:pt>
                <c:pt idx="3">
                  <c:v>Logistic Regression</c:v>
                </c:pt>
                <c:pt idx="4">
                  <c:v>Stochastic GD</c:v>
                </c:pt>
                <c:pt idx="5">
                  <c:v>Linear SVC</c:v>
                </c:pt>
                <c:pt idx="6">
                  <c:v>Nu SVC</c:v>
                </c:pt>
                <c:pt idx="7">
                  <c:v>Combined Classifier</c:v>
                </c:pt>
              </c:strCache>
            </c:strRef>
          </c:cat>
          <c:val>
            <c:numRef>
              <c:f>Sheet1!$C$2:$C$9</c:f>
              <c:numCache>
                <c:formatCode>0.00</c:formatCode>
                <c:ptCount val="8"/>
                <c:pt idx="0">
                  <c:v>80</c:v>
                </c:pt>
                <c:pt idx="1">
                  <c:v>82</c:v>
                </c:pt>
                <c:pt idx="2">
                  <c:v>80</c:v>
                </c:pt>
                <c:pt idx="3">
                  <c:v>85</c:v>
                </c:pt>
                <c:pt idx="4">
                  <c:v>87</c:v>
                </c:pt>
                <c:pt idx="5">
                  <c:v>84</c:v>
                </c:pt>
                <c:pt idx="6">
                  <c:v>85</c:v>
                </c:pt>
                <c:pt idx="7">
                  <c:v>88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AB38-4DDA-9BE6-55B2CBD8C19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82"/>
        <c:axId val="615141327"/>
        <c:axId val="620424655"/>
      </c:barChart>
      <c:catAx>
        <c:axId val="615141327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i-FI"/>
          </a:p>
        </c:txPr>
        <c:crossAx val="620424655"/>
        <c:crosses val="autoZero"/>
        <c:auto val="1"/>
        <c:lblAlgn val="ctr"/>
        <c:lblOffset val="100"/>
        <c:noMultiLvlLbl val="0"/>
      </c:catAx>
      <c:valAx>
        <c:axId val="620424655"/>
        <c:scaling>
          <c:orientation val="minMax"/>
          <c:max val="100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i-FI"/>
          </a:p>
        </c:txPr>
        <c:crossAx val="615141327"/>
        <c:crosses val="autoZero"/>
        <c:crossBetween val="between"/>
        <c:majorUnit val="10"/>
        <c:minorUnit val="2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fi-FI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fi-FI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1304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F61"/>
    <w:rsid w:val="00361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i-FI" w:eastAsia="fi-FI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5E0BBC83028448E941E7E306706DE4D">
    <w:name w:val="65E0BBC83028448E941E7E306706DE4D"/>
  </w:style>
  <w:style w:type="paragraph" w:customStyle="1" w:styleId="00422C6D4C1D46D49BEBDBC7AE3DDE8D">
    <w:name w:val="00422C6D4C1D46D49BEBDBC7AE3DDE8D"/>
  </w:style>
  <w:style w:type="paragraph" w:customStyle="1" w:styleId="29299C46D57D42EDBE029D8881A73217">
    <w:name w:val="29299C46D57D42EDBE029D8881A73217"/>
  </w:style>
  <w:style w:type="paragraph" w:customStyle="1" w:styleId="01C9EDDD741446CFB15CEA075368B8E5">
    <w:name w:val="01C9EDDD741446CFB15CEA075368B8E5"/>
  </w:style>
  <w:style w:type="paragraph" w:customStyle="1" w:styleId="2D7F251B252448CB95AFD815B18AAB57">
    <w:name w:val="2D7F251B252448CB95AFD815B18AAB57"/>
  </w:style>
  <w:style w:type="paragraph" w:customStyle="1" w:styleId="6933A3CEADB044B187A93CF73561DF53">
    <w:name w:val="6933A3CEADB044B187A93CF73561DF53"/>
  </w:style>
  <w:style w:type="paragraph" w:customStyle="1" w:styleId="9F5A484B7A0A42398129866CDF451CB4">
    <w:name w:val="9F5A484B7A0A42398129866CDF451CB4"/>
  </w:style>
  <w:style w:type="paragraph" w:styleId="ListBullet">
    <w:name w:val="List Bullet"/>
    <w:basedOn w:val="Normal"/>
    <w:uiPriority w:val="10"/>
    <w:unhideWhenUsed/>
    <w:qFormat/>
    <w:pPr>
      <w:numPr>
        <w:numId w:val="1"/>
      </w:numPr>
      <w:spacing w:before="120" w:after="200" w:line="264" w:lineRule="auto"/>
    </w:pPr>
    <w:rPr>
      <w:rFonts w:eastAsiaTheme="minorHAnsi"/>
      <w:color w:val="595959" w:themeColor="text1" w:themeTint="A6"/>
      <w:lang w:val="en-US" w:eastAsia="en-US"/>
    </w:rPr>
  </w:style>
  <w:style w:type="paragraph" w:customStyle="1" w:styleId="189CF35D7BF24DD3B7A51290D2039822">
    <w:name w:val="189CF35D7BF24DD3B7A51290D2039822"/>
  </w:style>
  <w:style w:type="paragraph" w:customStyle="1" w:styleId="59D4EBAEA92E45AA94761AA431CB733C">
    <w:name w:val="59D4EBAEA92E45AA94761AA431CB733C"/>
  </w:style>
  <w:style w:type="paragraph" w:customStyle="1" w:styleId="27BD4F7F39E24427B1AA4EB84D4C18D4">
    <w:name w:val="27BD4F7F39E24427B1AA4EB84D4C18D4"/>
  </w:style>
  <w:style w:type="paragraph" w:customStyle="1" w:styleId="6C3145E6A5344EE6A129C1A1D3F1051D">
    <w:name w:val="6C3145E6A5344EE6A129C1A1D3F1051D"/>
    <w:rsid w:val="00361F6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59AD52-CD2C-4101-BEF8-6C68E0B711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cover photo.dotx</Template>
  <TotalTime>339</TotalTime>
  <Pages>7</Pages>
  <Words>720</Words>
  <Characters>5836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Cracker0</dc:creator>
  <cp:keywords/>
  <dc:description/>
  <cp:lastModifiedBy>Cracker0</cp:lastModifiedBy>
  <cp:revision>570</cp:revision>
  <dcterms:created xsi:type="dcterms:W3CDTF">2018-03-15T16:08:00Z</dcterms:created>
  <dcterms:modified xsi:type="dcterms:W3CDTF">2018-03-15T21:47:00Z</dcterms:modified>
</cp:coreProperties>
</file>